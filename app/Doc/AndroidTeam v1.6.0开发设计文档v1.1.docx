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CE7F3D" w14:textId="77777777" w:rsidR="00822026" w:rsidRDefault="00822026" w:rsidP="00822026">
      <w:pPr>
        <w:rPr>
          <w:rFonts w:eastAsiaTheme="minorEastAsia" w:cs="Arial"/>
          <w:b/>
          <w:bCs/>
          <w:color w:val="008000"/>
          <w:kern w:val="28"/>
          <w:sz w:val="40"/>
          <w:szCs w:val="32"/>
          <w:lang w:eastAsia="zh-CN"/>
        </w:rPr>
      </w:pPr>
      <w:bookmarkStart w:id="0" w:name="_Toc443666510"/>
    </w:p>
    <w:p w14:paraId="7B7043B1" w14:textId="19260894" w:rsidR="00064191" w:rsidRDefault="00064191" w:rsidP="00822026">
      <w:pPr>
        <w:rPr>
          <w:rFonts w:eastAsiaTheme="minorEastAsia" w:cs="Arial"/>
          <w:b/>
          <w:bCs/>
          <w:color w:val="008000"/>
          <w:kern w:val="28"/>
          <w:sz w:val="40"/>
          <w:szCs w:val="32"/>
          <w:lang w:eastAsia="zh-CN"/>
        </w:rPr>
      </w:pPr>
    </w:p>
    <w:sdt>
      <w:sdtPr>
        <w:rPr>
          <w:rFonts w:asciiTheme="majorHAnsi" w:eastAsiaTheme="majorEastAsia" w:hAnsiTheme="majorHAnsi" w:cstheme="majorBidi" w:hint="eastAsia"/>
          <w:sz w:val="80"/>
          <w:szCs w:val="80"/>
          <w:lang w:eastAsia="en-US"/>
        </w:rPr>
        <w:id w:val="1873186653"/>
        <w:docPartObj>
          <w:docPartGallery w:val="Cover Pages"/>
          <w:docPartUnique/>
        </w:docPartObj>
      </w:sdtPr>
      <w:sdtEndPr>
        <w:rPr>
          <w:rFonts w:ascii="Arial" w:eastAsiaTheme="minorEastAsia" w:hAnsi="Arial" w:cs="Arial" w:hint="default"/>
          <w:color w:val="008000"/>
          <w:kern w:val="28"/>
          <w:sz w:val="40"/>
          <w:szCs w:val="3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296"/>
          </w:tblGrid>
          <w:tr w:rsidR="00822026" w14:paraId="71534600" w14:textId="77777777" w:rsidTr="00CE764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  <w:lang w:eastAsia="en-US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zh-CN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1E20F492" w14:textId="45CE858B" w:rsidR="00822026" w:rsidRDefault="00563608" w:rsidP="00CE7642">
                    <w:pPr>
                      <w:pStyle w:val="af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Android</w:t>
                    </w:r>
                    <w:r w:rsidR="00126C6C"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 xml:space="preserve"> Team</w:t>
                    </w:r>
                    <w:r w:rsidR="00822026"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开发设计文档</w:t>
                    </w:r>
                  </w:p>
                </w:tc>
              </w:sdtContent>
            </w:sdt>
          </w:tr>
          <w:tr w:rsidR="00822026" w14:paraId="08E3D4D6" w14:textId="77777777" w:rsidTr="00CE7642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22B15A59" w14:textId="495BC0F0" w:rsidR="00822026" w:rsidRDefault="00563608" w:rsidP="00563608">
                    <w:pPr>
                      <w:pStyle w:val="af3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FTZ Cleanup</w:t>
                    </w:r>
                    <w:r w:rsidR="00AD395C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模块设计</w:t>
                    </w:r>
                  </w:p>
                </w:tc>
              </w:sdtContent>
            </w:sdt>
          </w:tr>
          <w:tr w:rsidR="00822026" w14:paraId="7C99FCE1" w14:textId="77777777" w:rsidTr="00CE764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768DAAE" w14:textId="77777777" w:rsidR="00822026" w:rsidRDefault="00822026" w:rsidP="00CE7642">
                <w:pPr>
                  <w:pStyle w:val="af3"/>
                  <w:jc w:val="center"/>
                </w:pPr>
              </w:p>
            </w:tc>
          </w:tr>
          <w:tr w:rsidR="00822026" w14:paraId="7209E8F0" w14:textId="77777777" w:rsidTr="00CE7642">
            <w:trPr>
              <w:trHeight w:val="360"/>
              <w:jc w:val="center"/>
            </w:trPr>
            <w:sdt>
              <w:sdtPr>
                <w:rPr>
                  <w:rFonts w:hint="eastAsia"/>
                  <w:b/>
                  <w:bCs/>
                </w:rPr>
                <w:alias w:val="Author"/>
                <w:id w:val="15524260"/>
                <w:showingPlcHdr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3A87425E" w14:textId="7DD83DB7" w:rsidR="00822026" w:rsidRDefault="00563608" w:rsidP="00CE7642">
                    <w:pPr>
                      <w:pStyle w:val="af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     </w:t>
                    </w:r>
                  </w:p>
                </w:tc>
              </w:sdtContent>
            </w:sdt>
          </w:tr>
          <w:tr w:rsidR="00822026" w14:paraId="2E46430D" w14:textId="77777777" w:rsidTr="00CE7642">
            <w:trPr>
              <w:trHeight w:val="360"/>
              <w:jc w:val="center"/>
            </w:trPr>
            <w:sdt>
              <w:sdtPr>
                <w:rPr>
                  <w:rFonts w:hint="eastAsia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09-28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13A2266" w14:textId="048857DB" w:rsidR="00822026" w:rsidRDefault="00563608" w:rsidP="00563608">
                    <w:pPr>
                      <w:pStyle w:val="af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9/28/2016</w:t>
                    </w:r>
                  </w:p>
                </w:tc>
              </w:sdtContent>
            </w:sdt>
          </w:tr>
        </w:tbl>
        <w:p w14:paraId="588712B4" w14:textId="77777777" w:rsidR="00822026" w:rsidRDefault="00822026" w:rsidP="00822026">
          <w:pPr>
            <w:rPr>
              <w:lang w:eastAsia="zh-CN"/>
            </w:rPr>
          </w:pPr>
        </w:p>
        <w:p w14:paraId="50E56595" w14:textId="77777777" w:rsidR="00822026" w:rsidRDefault="00822026" w:rsidP="00822026">
          <w:pPr>
            <w:rPr>
              <w:lang w:eastAsia="zh-CN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296"/>
          </w:tblGrid>
          <w:tr w:rsidR="00822026" w14:paraId="6D70DDF1" w14:textId="77777777" w:rsidTr="00CE7642">
            <w:sdt>
              <w:sdtPr>
                <w:rPr>
                  <w:rFonts w:hint="eastAsia"/>
                </w:rPr>
                <w:alias w:val="Abstract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14:paraId="0B76F3BA" w14:textId="05CD3C9B" w:rsidR="00822026" w:rsidRDefault="007808CB" w:rsidP="00CE7642">
                    <w:pPr>
                      <w:pStyle w:val="af3"/>
                    </w:pPr>
                    <w:r>
                      <w:t xml:space="preserve">     </w:t>
                    </w:r>
                  </w:p>
                </w:tc>
              </w:sdtContent>
            </w:sdt>
          </w:tr>
        </w:tbl>
        <w:p w14:paraId="7BD97541" w14:textId="77777777" w:rsidR="00822026" w:rsidRPr="007808CB" w:rsidRDefault="00822026" w:rsidP="00822026">
          <w:pPr>
            <w:rPr>
              <w:rFonts w:eastAsiaTheme="minorEastAsia" w:cs="Arial"/>
              <w:color w:val="008000"/>
              <w:kern w:val="28"/>
              <w:sz w:val="40"/>
              <w:szCs w:val="32"/>
              <w:lang w:eastAsia="zh-CN"/>
            </w:rPr>
          </w:pPr>
        </w:p>
        <w:p w14:paraId="60743213" w14:textId="77777777" w:rsidR="00822026" w:rsidRDefault="00822026" w:rsidP="00822026">
          <w:pPr>
            <w:rPr>
              <w:rFonts w:eastAsiaTheme="minorEastAsia" w:cs="Arial"/>
              <w:color w:val="008000"/>
              <w:kern w:val="28"/>
              <w:sz w:val="40"/>
              <w:szCs w:val="32"/>
              <w:lang w:eastAsia="zh-CN"/>
            </w:rPr>
          </w:pPr>
        </w:p>
        <w:p w14:paraId="6323DBE6" w14:textId="77777777" w:rsidR="00064191" w:rsidRDefault="00064191" w:rsidP="00822026">
          <w:pPr>
            <w:rPr>
              <w:rFonts w:eastAsiaTheme="minorEastAsia" w:cs="Arial"/>
              <w:color w:val="008000"/>
              <w:kern w:val="28"/>
              <w:sz w:val="40"/>
              <w:szCs w:val="32"/>
              <w:lang w:eastAsia="zh-CN"/>
            </w:rPr>
          </w:pPr>
        </w:p>
        <w:p w14:paraId="71B7E0FE" w14:textId="77777777" w:rsidR="00064191" w:rsidRDefault="00064191" w:rsidP="00822026">
          <w:pPr>
            <w:rPr>
              <w:rFonts w:eastAsiaTheme="minorEastAsia" w:cs="Arial"/>
              <w:color w:val="008000"/>
              <w:kern w:val="28"/>
              <w:sz w:val="40"/>
              <w:szCs w:val="32"/>
              <w:lang w:eastAsia="zh-CN"/>
            </w:rPr>
          </w:pPr>
        </w:p>
        <w:p w14:paraId="1A38F5D6" w14:textId="77777777" w:rsidR="00064191" w:rsidRDefault="00064191" w:rsidP="00822026">
          <w:pPr>
            <w:rPr>
              <w:rFonts w:eastAsiaTheme="minorEastAsia" w:cs="Arial"/>
              <w:color w:val="008000"/>
              <w:kern w:val="28"/>
              <w:sz w:val="40"/>
              <w:szCs w:val="32"/>
              <w:lang w:eastAsia="zh-CN"/>
            </w:rPr>
          </w:pPr>
        </w:p>
        <w:p w14:paraId="64B1FFA8" w14:textId="77777777" w:rsidR="00822026" w:rsidRDefault="00822026" w:rsidP="00822026">
          <w:pPr>
            <w:rPr>
              <w:rFonts w:eastAsiaTheme="minorEastAsia" w:cs="Arial"/>
              <w:color w:val="008000"/>
              <w:kern w:val="28"/>
              <w:sz w:val="40"/>
              <w:szCs w:val="32"/>
              <w:lang w:eastAsia="zh-CN"/>
            </w:rPr>
          </w:pPr>
        </w:p>
        <w:p w14:paraId="3CE201C4" w14:textId="77777777" w:rsidR="00822026" w:rsidRDefault="00822026" w:rsidP="00822026">
          <w:pPr>
            <w:rPr>
              <w:rFonts w:eastAsiaTheme="minorEastAsia" w:cs="Arial"/>
              <w:color w:val="008000"/>
              <w:kern w:val="28"/>
              <w:sz w:val="40"/>
              <w:szCs w:val="32"/>
              <w:lang w:eastAsia="zh-CN"/>
            </w:rPr>
          </w:pPr>
        </w:p>
        <w:tbl>
          <w:tblPr>
            <w:tblStyle w:val="ad"/>
            <w:tblW w:w="0" w:type="auto"/>
            <w:tblLook w:val="04A0" w:firstRow="1" w:lastRow="0" w:firstColumn="1" w:lastColumn="0" w:noHBand="0" w:noVBand="1"/>
          </w:tblPr>
          <w:tblGrid>
            <w:gridCol w:w="3432"/>
            <w:gridCol w:w="1496"/>
            <w:gridCol w:w="5368"/>
          </w:tblGrid>
          <w:tr w:rsidR="00822026" w14:paraId="4C7DC46B" w14:textId="77777777" w:rsidTr="00CE7642">
            <w:tc>
              <w:tcPr>
                <w:tcW w:w="3432" w:type="dxa"/>
                <w:vMerge w:val="restart"/>
              </w:tcPr>
              <w:p w14:paraId="456AA34E" w14:textId="77777777" w:rsidR="00822026" w:rsidRDefault="00822026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 w:hint="eastAsia"/>
                    <w:lang w:eastAsia="zh-CN"/>
                  </w:rPr>
                  <w:t>文件状态：</w:t>
                </w:r>
              </w:p>
              <w:p w14:paraId="2707BEC7" w14:textId="77777777" w:rsidR="00822026" w:rsidRDefault="00822026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 w:hint="eastAsia"/>
                    <w:lang w:eastAsia="zh-CN"/>
                  </w:rPr>
                  <w:t xml:space="preserve">[ ] </w:t>
                </w:r>
                <w:r>
                  <w:rPr>
                    <w:rFonts w:eastAsiaTheme="minorEastAsia" w:hint="eastAsia"/>
                    <w:lang w:eastAsia="zh-CN"/>
                  </w:rPr>
                  <w:t>草稿</w:t>
                </w:r>
              </w:p>
              <w:p w14:paraId="6F2EB128" w14:textId="77777777" w:rsidR="00822026" w:rsidRDefault="00822026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 w:hint="eastAsia"/>
                    <w:lang w:eastAsia="zh-CN"/>
                  </w:rPr>
                  <w:t xml:space="preserve">[ ] </w:t>
                </w:r>
                <w:r>
                  <w:rPr>
                    <w:rFonts w:eastAsiaTheme="minorEastAsia" w:hint="eastAsia"/>
                    <w:lang w:eastAsia="zh-CN"/>
                  </w:rPr>
                  <w:t>正式发布</w:t>
                </w:r>
              </w:p>
              <w:p w14:paraId="6D4F35B4" w14:textId="77777777" w:rsidR="00822026" w:rsidRDefault="00822026" w:rsidP="00CE7642">
                <w:pPr>
                  <w:rPr>
                    <w:lang w:eastAsia="zh-CN"/>
                  </w:rPr>
                </w:pPr>
                <w:r>
                  <w:rPr>
                    <w:rFonts w:eastAsiaTheme="minorEastAsia" w:hint="eastAsia"/>
                    <w:lang w:eastAsia="zh-CN"/>
                  </w:rPr>
                  <w:t>[</w:t>
                </w:r>
                <w:r>
                  <w:rPr>
                    <w:rFonts w:eastAsiaTheme="minorEastAsia" w:hint="eastAsia"/>
                    <w:lang w:eastAsia="zh-CN"/>
                  </w:rPr>
                  <w:sym w:font="Wingdings 2" w:char="F050"/>
                </w:r>
                <w:r>
                  <w:rPr>
                    <w:rFonts w:eastAsiaTheme="minorEastAsia" w:hint="eastAsia"/>
                    <w:lang w:eastAsia="zh-CN"/>
                  </w:rPr>
                  <w:t xml:space="preserve">] </w:t>
                </w:r>
                <w:r>
                  <w:rPr>
                    <w:rFonts w:eastAsiaTheme="minorEastAsia" w:hint="eastAsia"/>
                    <w:lang w:eastAsia="zh-CN"/>
                  </w:rPr>
                  <w:t>正在修改</w:t>
                </w:r>
              </w:p>
            </w:tc>
            <w:tc>
              <w:tcPr>
                <w:tcW w:w="1496" w:type="dxa"/>
                <w:shd w:val="clear" w:color="auto" w:fill="00FFFF"/>
              </w:tcPr>
              <w:p w14:paraId="12CC2312" w14:textId="77777777" w:rsidR="00822026" w:rsidRPr="00084F11" w:rsidRDefault="00822026" w:rsidP="00CE7642">
                <w:pPr>
                  <w:rPr>
                    <w:lang w:eastAsia="zh-CN"/>
                  </w:rPr>
                </w:pPr>
                <w:r w:rsidRPr="00084F11">
                  <w:rPr>
                    <w:rFonts w:asciiTheme="minorEastAsia" w:eastAsiaTheme="minorEastAsia" w:hAnsiTheme="minorEastAsia" w:hint="eastAsia"/>
                    <w:lang w:eastAsia="zh-CN"/>
                  </w:rPr>
                  <w:t>文件标识</w:t>
                </w:r>
              </w:p>
            </w:tc>
            <w:tc>
              <w:tcPr>
                <w:tcW w:w="5368" w:type="dxa"/>
              </w:tcPr>
              <w:p w14:paraId="3C6A1393" w14:textId="7D9F2760" w:rsidR="00822026" w:rsidRDefault="00563608" w:rsidP="00CE7642">
                <w:pPr>
                  <w:rPr>
                    <w:lang w:eastAsia="zh-CN"/>
                  </w:rPr>
                </w:pPr>
                <w:r>
                  <w:rPr>
                    <w:lang w:eastAsia="zh-CN"/>
                  </w:rPr>
                  <w:t>Android v 1.6.0</w:t>
                </w:r>
              </w:p>
            </w:tc>
          </w:tr>
          <w:tr w:rsidR="00822026" w14:paraId="534AD37F" w14:textId="77777777" w:rsidTr="00CE7642">
            <w:tc>
              <w:tcPr>
                <w:tcW w:w="3432" w:type="dxa"/>
                <w:vMerge/>
              </w:tcPr>
              <w:p w14:paraId="0FE52ACB" w14:textId="77777777" w:rsidR="00822026" w:rsidRDefault="00822026" w:rsidP="00CE7642">
                <w:pPr>
                  <w:rPr>
                    <w:lang w:eastAsia="zh-CN"/>
                  </w:rPr>
                </w:pPr>
              </w:p>
            </w:tc>
            <w:tc>
              <w:tcPr>
                <w:tcW w:w="1496" w:type="dxa"/>
                <w:shd w:val="clear" w:color="auto" w:fill="00FFFF"/>
              </w:tcPr>
              <w:p w14:paraId="65A77321" w14:textId="77777777" w:rsidR="00822026" w:rsidRPr="00084F11" w:rsidRDefault="00822026" w:rsidP="00CE7642">
                <w:pPr>
                  <w:rPr>
                    <w:lang w:eastAsia="zh-CN"/>
                  </w:rPr>
                </w:pPr>
                <w:r w:rsidRPr="00084F11">
                  <w:rPr>
                    <w:rFonts w:asciiTheme="minorEastAsia" w:eastAsiaTheme="minorEastAsia" w:hAnsiTheme="minorEastAsia" w:hint="eastAsia"/>
                    <w:lang w:eastAsia="zh-CN"/>
                  </w:rPr>
                  <w:t>当前版本</w:t>
                </w:r>
              </w:p>
            </w:tc>
            <w:tc>
              <w:tcPr>
                <w:tcW w:w="5368" w:type="dxa"/>
              </w:tcPr>
              <w:p w14:paraId="63F89A78" w14:textId="0CC3B028" w:rsidR="00822026" w:rsidRDefault="00563608" w:rsidP="00CE7642">
                <w:pPr>
                  <w:rPr>
                    <w:lang w:eastAsia="zh-CN"/>
                  </w:rPr>
                </w:pPr>
                <w:r>
                  <w:rPr>
                    <w:lang w:eastAsia="zh-CN"/>
                  </w:rPr>
                  <w:t>1.</w:t>
                </w:r>
                <w:r w:rsidR="00553299">
                  <w:rPr>
                    <w:rFonts w:asciiTheme="minorEastAsia" w:eastAsiaTheme="minorEastAsia" w:hAnsiTheme="minorEastAsia" w:hint="eastAsia"/>
                    <w:lang w:eastAsia="zh-CN"/>
                  </w:rPr>
                  <w:t>1</w:t>
                </w:r>
              </w:p>
            </w:tc>
          </w:tr>
          <w:tr w:rsidR="00822026" w14:paraId="6F263BBA" w14:textId="77777777" w:rsidTr="00CE7642">
            <w:tc>
              <w:tcPr>
                <w:tcW w:w="3432" w:type="dxa"/>
                <w:vMerge/>
              </w:tcPr>
              <w:p w14:paraId="78A08A2C" w14:textId="77777777" w:rsidR="00822026" w:rsidRDefault="00822026" w:rsidP="00CE7642">
                <w:pPr>
                  <w:rPr>
                    <w:lang w:eastAsia="zh-CN"/>
                  </w:rPr>
                </w:pPr>
              </w:p>
            </w:tc>
            <w:tc>
              <w:tcPr>
                <w:tcW w:w="1496" w:type="dxa"/>
                <w:shd w:val="clear" w:color="auto" w:fill="00FFFF"/>
              </w:tcPr>
              <w:p w14:paraId="41E1AE6C" w14:textId="77777777" w:rsidR="00822026" w:rsidRPr="00084F11" w:rsidRDefault="00822026" w:rsidP="00CE7642">
                <w:pPr>
                  <w:rPr>
                    <w:lang w:eastAsia="zh-CN"/>
                  </w:rPr>
                </w:pPr>
                <w:r w:rsidRPr="00084F11">
                  <w:rPr>
                    <w:rFonts w:asciiTheme="minorEastAsia" w:eastAsiaTheme="minorEastAsia" w:hAnsiTheme="minorEastAsia" w:hint="eastAsia"/>
                    <w:lang w:eastAsia="zh-CN"/>
                  </w:rPr>
                  <w:t>作者</w:t>
                </w:r>
              </w:p>
            </w:tc>
            <w:tc>
              <w:tcPr>
                <w:tcW w:w="5368" w:type="dxa"/>
              </w:tcPr>
              <w:p w14:paraId="09ED496B" w14:textId="3D16E23A" w:rsidR="00822026" w:rsidRPr="00084F11" w:rsidRDefault="00563608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/>
                    <w:lang w:eastAsia="zh-CN"/>
                  </w:rPr>
                  <w:t>Beyond Yin</w:t>
                </w:r>
              </w:p>
            </w:tc>
          </w:tr>
          <w:tr w:rsidR="00822026" w14:paraId="6FA1C892" w14:textId="77777777" w:rsidTr="00CE7642">
            <w:tc>
              <w:tcPr>
                <w:tcW w:w="3432" w:type="dxa"/>
                <w:vMerge/>
              </w:tcPr>
              <w:p w14:paraId="28CE2EB4" w14:textId="77777777" w:rsidR="00822026" w:rsidRDefault="00822026" w:rsidP="00CE7642">
                <w:pPr>
                  <w:rPr>
                    <w:lang w:eastAsia="zh-CN"/>
                  </w:rPr>
                </w:pPr>
              </w:p>
            </w:tc>
            <w:tc>
              <w:tcPr>
                <w:tcW w:w="1496" w:type="dxa"/>
                <w:shd w:val="clear" w:color="auto" w:fill="00FFFF"/>
              </w:tcPr>
              <w:p w14:paraId="08E28B08" w14:textId="77777777" w:rsidR="00822026" w:rsidRPr="00084F11" w:rsidRDefault="00822026" w:rsidP="00CE7642">
                <w:pPr>
                  <w:rPr>
                    <w:lang w:eastAsia="zh-CN"/>
                  </w:rPr>
                </w:pPr>
                <w:r w:rsidRPr="00084F11">
                  <w:rPr>
                    <w:rFonts w:asciiTheme="minorEastAsia" w:eastAsiaTheme="minorEastAsia" w:hAnsiTheme="minorEastAsia" w:hint="eastAsia"/>
                    <w:lang w:eastAsia="zh-CN"/>
                  </w:rPr>
                  <w:t>完成日期</w:t>
                </w:r>
              </w:p>
            </w:tc>
            <w:tc>
              <w:tcPr>
                <w:tcW w:w="5368" w:type="dxa"/>
              </w:tcPr>
              <w:p w14:paraId="75FC6B00" w14:textId="31F197A6" w:rsidR="00822026" w:rsidRPr="00084F11" w:rsidRDefault="00563608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/>
                    <w:lang w:eastAsia="zh-CN"/>
                  </w:rPr>
                  <w:t>9/28/2016</w:t>
                </w:r>
              </w:p>
            </w:tc>
          </w:tr>
          <w:tr w:rsidR="00822026" w14:paraId="727425AA" w14:textId="77777777" w:rsidTr="00CE7642">
            <w:trPr>
              <w:trHeight w:val="848"/>
            </w:trPr>
            <w:tc>
              <w:tcPr>
                <w:tcW w:w="10296" w:type="dxa"/>
                <w:gridSpan w:val="3"/>
              </w:tcPr>
              <w:p w14:paraId="2C9886B2" w14:textId="77777777" w:rsidR="00822026" w:rsidRDefault="00822026" w:rsidP="00CE7642">
                <w:pPr>
                  <w:rPr>
                    <w:lang w:eastAsia="zh-CN"/>
                  </w:rPr>
                </w:pPr>
                <w:r>
                  <w:rPr>
                    <w:rFonts w:asciiTheme="minorEastAsia" w:eastAsiaTheme="minorEastAsia" w:hAnsiTheme="minorEastAsia" w:hint="eastAsia"/>
                    <w:lang w:eastAsia="zh-CN"/>
                  </w:rPr>
                  <w:t>说明：</w:t>
                </w:r>
              </w:p>
            </w:tc>
          </w:tr>
        </w:tbl>
        <w:p w14:paraId="6CD5E424" w14:textId="77777777" w:rsidR="00822026" w:rsidRDefault="00822026" w:rsidP="00822026">
          <w:pPr>
            <w:rPr>
              <w:rFonts w:eastAsiaTheme="minorEastAsia"/>
              <w:lang w:eastAsia="zh-CN"/>
            </w:rPr>
          </w:pPr>
        </w:p>
        <w:p w14:paraId="649E1CCE" w14:textId="77777777" w:rsidR="00822026" w:rsidRPr="00973B69" w:rsidRDefault="00822026" w:rsidP="00822026">
          <w:pPr>
            <w:rPr>
              <w:rFonts w:eastAsiaTheme="minorEastAsia"/>
              <w:lang w:eastAsia="zh-CN"/>
            </w:rPr>
          </w:pPr>
          <w:r>
            <w:rPr>
              <w:rFonts w:eastAsiaTheme="minorEastAsia" w:hint="eastAsia"/>
              <w:lang w:eastAsia="zh-CN"/>
            </w:rPr>
            <w:t>版本历史</w:t>
          </w:r>
        </w:p>
        <w:tbl>
          <w:tblPr>
            <w:tblStyle w:val="ad"/>
            <w:tblW w:w="0" w:type="auto"/>
            <w:tblLook w:val="04A0" w:firstRow="1" w:lastRow="0" w:firstColumn="1" w:lastColumn="0" w:noHBand="0" w:noVBand="1"/>
          </w:tblPr>
          <w:tblGrid>
            <w:gridCol w:w="1951"/>
            <w:gridCol w:w="1559"/>
            <w:gridCol w:w="2694"/>
            <w:gridCol w:w="4092"/>
          </w:tblGrid>
          <w:tr w:rsidR="00822026" w14:paraId="7BAD6394" w14:textId="77777777" w:rsidTr="00CE7642">
            <w:tc>
              <w:tcPr>
                <w:tcW w:w="1951" w:type="dxa"/>
                <w:shd w:val="clear" w:color="auto" w:fill="00FFFF"/>
              </w:tcPr>
              <w:p w14:paraId="20C4020D" w14:textId="77777777" w:rsidR="00822026" w:rsidRDefault="00822026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 w:hint="eastAsia"/>
                    <w:lang w:eastAsia="zh-CN"/>
                  </w:rPr>
                  <w:t>版本</w:t>
                </w:r>
                <w:r>
                  <w:rPr>
                    <w:rFonts w:eastAsiaTheme="minorEastAsia" w:hint="eastAsia"/>
                    <w:lang w:eastAsia="zh-CN"/>
                  </w:rPr>
                  <w:t>/</w:t>
                </w:r>
                <w:r>
                  <w:rPr>
                    <w:rFonts w:eastAsiaTheme="minorEastAsia" w:hint="eastAsia"/>
                    <w:lang w:eastAsia="zh-CN"/>
                  </w:rPr>
                  <w:t>状态</w:t>
                </w:r>
              </w:p>
            </w:tc>
            <w:tc>
              <w:tcPr>
                <w:tcW w:w="1559" w:type="dxa"/>
                <w:shd w:val="clear" w:color="auto" w:fill="00FFFF"/>
              </w:tcPr>
              <w:p w14:paraId="1A8F5FD4" w14:textId="77777777" w:rsidR="00822026" w:rsidRDefault="00822026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 w:hint="eastAsia"/>
                    <w:lang w:eastAsia="zh-CN"/>
                  </w:rPr>
                  <w:t>修订人</w:t>
                </w:r>
              </w:p>
            </w:tc>
            <w:tc>
              <w:tcPr>
                <w:tcW w:w="2694" w:type="dxa"/>
                <w:shd w:val="clear" w:color="auto" w:fill="00FFFF"/>
              </w:tcPr>
              <w:p w14:paraId="095BF6D9" w14:textId="77777777" w:rsidR="00822026" w:rsidRDefault="00822026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 w:hint="eastAsia"/>
                    <w:lang w:eastAsia="zh-CN"/>
                  </w:rPr>
                  <w:t>修改日期</w:t>
                </w:r>
              </w:p>
            </w:tc>
            <w:tc>
              <w:tcPr>
                <w:tcW w:w="4092" w:type="dxa"/>
                <w:shd w:val="clear" w:color="auto" w:fill="00FFFF"/>
              </w:tcPr>
              <w:p w14:paraId="2819AA77" w14:textId="77777777" w:rsidR="00822026" w:rsidRDefault="00822026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 w:hint="eastAsia"/>
                    <w:lang w:eastAsia="zh-CN"/>
                  </w:rPr>
                  <w:t>备注</w:t>
                </w:r>
              </w:p>
            </w:tc>
          </w:tr>
          <w:tr w:rsidR="00822026" w14:paraId="404BCF96" w14:textId="77777777" w:rsidTr="00CE7642">
            <w:tc>
              <w:tcPr>
                <w:tcW w:w="1951" w:type="dxa"/>
              </w:tcPr>
              <w:p w14:paraId="45D2287D" w14:textId="1C538736" w:rsidR="00822026" w:rsidRDefault="00563608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/>
                    <w:lang w:eastAsia="zh-CN"/>
                  </w:rPr>
                  <w:t>1.0</w:t>
                </w:r>
              </w:p>
            </w:tc>
            <w:tc>
              <w:tcPr>
                <w:tcW w:w="1559" w:type="dxa"/>
              </w:tcPr>
              <w:p w14:paraId="2A6829B0" w14:textId="4B76D62B" w:rsidR="00822026" w:rsidRDefault="00563608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/>
                    <w:lang w:eastAsia="zh-CN"/>
                  </w:rPr>
                  <w:t>Beyond Yin</w:t>
                </w:r>
              </w:p>
            </w:tc>
            <w:tc>
              <w:tcPr>
                <w:tcW w:w="2694" w:type="dxa"/>
              </w:tcPr>
              <w:p w14:paraId="79141C73" w14:textId="29030843" w:rsidR="00822026" w:rsidRDefault="00563608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/>
                    <w:lang w:eastAsia="zh-CN"/>
                  </w:rPr>
                  <w:t>9/28/2016</w:t>
                </w:r>
              </w:p>
            </w:tc>
            <w:tc>
              <w:tcPr>
                <w:tcW w:w="4092" w:type="dxa"/>
              </w:tcPr>
              <w:p w14:paraId="13946DFA" w14:textId="1F8D2DC7" w:rsidR="00822026" w:rsidRDefault="00563608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 w:hint="eastAsia"/>
                    <w:lang w:eastAsia="zh-CN"/>
                  </w:rPr>
                  <w:t>初稿</w:t>
                </w:r>
              </w:p>
            </w:tc>
          </w:tr>
          <w:tr w:rsidR="00822026" w14:paraId="72166F18" w14:textId="77777777" w:rsidTr="00CE7642">
            <w:tc>
              <w:tcPr>
                <w:tcW w:w="1951" w:type="dxa"/>
              </w:tcPr>
              <w:p w14:paraId="37677713" w14:textId="15910A80" w:rsidR="00822026" w:rsidRDefault="00553299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 w:hint="eastAsia"/>
                    <w:lang w:eastAsia="zh-CN"/>
                  </w:rPr>
                  <w:t>1</w:t>
                </w:r>
                <w:r>
                  <w:rPr>
                    <w:rFonts w:eastAsiaTheme="minorEastAsia"/>
                    <w:lang w:eastAsia="zh-CN"/>
                  </w:rPr>
                  <w:t>.1</w:t>
                </w:r>
              </w:p>
            </w:tc>
            <w:tc>
              <w:tcPr>
                <w:tcW w:w="1559" w:type="dxa"/>
              </w:tcPr>
              <w:p w14:paraId="174FD59E" w14:textId="784C9ECC" w:rsidR="00822026" w:rsidRDefault="00553299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/>
                    <w:lang w:eastAsia="zh-CN"/>
                  </w:rPr>
                  <w:t>Beyond Yin</w:t>
                </w:r>
              </w:p>
            </w:tc>
            <w:tc>
              <w:tcPr>
                <w:tcW w:w="2694" w:type="dxa"/>
              </w:tcPr>
              <w:p w14:paraId="6CC2CD56" w14:textId="2E74F132" w:rsidR="00822026" w:rsidRDefault="00553299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/>
                    <w:lang w:eastAsia="zh-CN"/>
                  </w:rPr>
                  <w:t>10/12/2016</w:t>
                </w:r>
              </w:p>
            </w:tc>
            <w:tc>
              <w:tcPr>
                <w:tcW w:w="4092" w:type="dxa"/>
              </w:tcPr>
              <w:p w14:paraId="535ED7B9" w14:textId="77777777" w:rsidR="00822026" w:rsidRDefault="00553299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 w:hint="eastAsia"/>
                    <w:lang w:eastAsia="zh-CN"/>
                  </w:rPr>
                  <w:t>增加城市选择逻辑</w:t>
                </w:r>
              </w:p>
              <w:p w14:paraId="084C4C44" w14:textId="0AC50276" w:rsidR="00553299" w:rsidRDefault="00553299" w:rsidP="00CE7642">
                <w:pPr>
                  <w:rPr>
                    <w:rFonts w:eastAsiaTheme="minorEastAsia"/>
                    <w:lang w:eastAsia="zh-CN"/>
                  </w:rPr>
                </w:pPr>
                <w:r>
                  <w:rPr>
                    <w:rFonts w:eastAsiaTheme="minorEastAsia" w:hint="eastAsia"/>
                    <w:lang w:eastAsia="zh-CN"/>
                  </w:rPr>
                  <w:t>增加继续购物逻辑</w:t>
                </w:r>
              </w:p>
            </w:tc>
          </w:tr>
        </w:tbl>
        <w:p w14:paraId="163BE338" w14:textId="77777777" w:rsidR="00064191" w:rsidRDefault="00064191" w:rsidP="00822026">
          <w:pPr>
            <w:rPr>
              <w:rFonts w:eastAsiaTheme="minorEastAsia" w:cs="Arial"/>
              <w:b/>
              <w:bCs/>
              <w:color w:val="008000"/>
              <w:kern w:val="28"/>
              <w:sz w:val="40"/>
              <w:szCs w:val="32"/>
              <w:lang w:eastAsia="zh-CN"/>
            </w:rPr>
          </w:pPr>
        </w:p>
        <w:p w14:paraId="77370B5B" w14:textId="77777777" w:rsidR="00822026" w:rsidRDefault="00970B03" w:rsidP="00822026">
          <w:pPr>
            <w:rPr>
              <w:rFonts w:eastAsiaTheme="minorEastAsia" w:cs="Arial"/>
              <w:b/>
              <w:bCs/>
              <w:color w:val="008000"/>
              <w:kern w:val="28"/>
              <w:sz w:val="40"/>
              <w:szCs w:val="32"/>
              <w:lang w:eastAsia="zh-CN"/>
            </w:rPr>
          </w:pPr>
        </w:p>
      </w:sdtContent>
    </w:sdt>
    <w:sdt>
      <w:sdtPr>
        <w:rPr>
          <w:rFonts w:ascii="Arial" w:eastAsia="Times New Roman" w:hAnsi="Arial" w:cs="Times New Roman"/>
          <w:b w:val="0"/>
          <w:bCs w:val="0"/>
          <w:color w:val="auto"/>
          <w:sz w:val="24"/>
          <w:szCs w:val="24"/>
          <w:lang w:eastAsia="en-US"/>
        </w:rPr>
        <w:id w:val="6925887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5BBA76F" w14:textId="68BE6B12" w:rsidR="00822026" w:rsidRPr="005F071C" w:rsidRDefault="00AD395C" w:rsidP="00AD395C">
          <w:pPr>
            <w:pStyle w:val="TOC"/>
            <w:jc w:val="center"/>
            <w:rPr>
              <w:lang w:eastAsia="zh-CN"/>
            </w:rPr>
          </w:pPr>
          <w:r w:rsidRPr="00AD395C">
            <w:t xml:space="preserve"> </w:t>
          </w:r>
          <w:r w:rsidRPr="00AD395C">
            <w:rPr>
              <w:lang w:eastAsia="zh-CN"/>
            </w:rPr>
            <w:t xml:space="preserve">Catalog </w:t>
          </w:r>
          <w:proofErr w:type="gramStart"/>
          <w:r w:rsidRPr="00AD395C">
            <w:rPr>
              <w:rFonts w:hint="eastAsia"/>
              <w:lang w:eastAsia="zh-CN"/>
            </w:rPr>
            <w:t>目</w:t>
          </w:r>
          <w:r w:rsidRPr="00AD395C">
            <w:rPr>
              <w:lang w:eastAsia="zh-CN"/>
            </w:rPr>
            <w:t xml:space="preserve">  </w:t>
          </w:r>
          <w:r w:rsidRPr="00AD395C">
            <w:rPr>
              <w:rFonts w:hint="eastAsia"/>
              <w:lang w:eastAsia="zh-CN"/>
            </w:rPr>
            <w:t>录</w:t>
          </w:r>
          <w:proofErr w:type="gramEnd"/>
        </w:p>
        <w:p w14:paraId="7C0D1F8E" w14:textId="77777777" w:rsidR="00352BC6" w:rsidRDefault="00822026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048218" w:history="1">
            <w:r w:rsidR="00352BC6" w:rsidRPr="00D1743A">
              <w:rPr>
                <w:rStyle w:val="ac"/>
                <w:rFonts w:eastAsia="SimSun"/>
                <w:noProof/>
                <w:lang w:eastAsia="zh-CN"/>
              </w:rPr>
              <w:t>1.</w:t>
            </w:r>
            <w:r w:rsidR="00352BC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zh-CN"/>
              </w:rPr>
              <w:tab/>
            </w:r>
            <w:r w:rsidR="00352BC6"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简介</w:t>
            </w:r>
            <w:r w:rsidR="00352BC6" w:rsidRPr="00D1743A">
              <w:rPr>
                <w:rStyle w:val="ac"/>
                <w:noProof/>
                <w:lang w:eastAsia="zh-CN"/>
              </w:rPr>
              <w:t>Introduction</w:t>
            </w:r>
            <w:r w:rsidR="00352BC6">
              <w:rPr>
                <w:noProof/>
                <w:webHidden/>
              </w:rPr>
              <w:tab/>
            </w:r>
            <w:r w:rsidR="00352BC6">
              <w:rPr>
                <w:noProof/>
                <w:webHidden/>
              </w:rPr>
              <w:fldChar w:fldCharType="begin"/>
            </w:r>
            <w:r w:rsidR="00352BC6">
              <w:rPr>
                <w:noProof/>
                <w:webHidden/>
              </w:rPr>
              <w:instrText xml:space="preserve"> PAGEREF _Toc464048218 \h </w:instrText>
            </w:r>
            <w:r w:rsidR="00352BC6">
              <w:rPr>
                <w:noProof/>
                <w:webHidden/>
              </w:rPr>
            </w:r>
            <w:r w:rsidR="00352BC6">
              <w:rPr>
                <w:noProof/>
                <w:webHidden/>
              </w:rPr>
              <w:fldChar w:fldCharType="separate"/>
            </w:r>
            <w:r w:rsidR="00352BC6">
              <w:rPr>
                <w:noProof/>
                <w:webHidden/>
              </w:rPr>
              <w:t>2</w:t>
            </w:r>
            <w:r w:rsidR="00352BC6">
              <w:rPr>
                <w:noProof/>
                <w:webHidden/>
              </w:rPr>
              <w:fldChar w:fldCharType="end"/>
            </w:r>
          </w:hyperlink>
        </w:p>
        <w:p w14:paraId="1E807CA2" w14:textId="77777777" w:rsidR="00352BC6" w:rsidRDefault="00352BC6">
          <w:pPr>
            <w:pStyle w:val="20"/>
            <w:tabs>
              <w:tab w:val="left" w:pos="9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19" w:history="1">
            <w:r w:rsidRPr="00D1743A">
              <w:rPr>
                <w:rStyle w:val="ac"/>
                <w:noProof/>
                <w:lang w:eastAsia="zh-CN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目的</w:t>
            </w:r>
            <w:r w:rsidRPr="00D1743A">
              <w:rPr>
                <w:rStyle w:val="ac"/>
                <w:noProof/>
                <w:lang w:eastAsia="zh-CN"/>
              </w:rPr>
              <w:t xml:space="preserve"> </w:t>
            </w:r>
            <w:r w:rsidRPr="00D1743A">
              <w:rPr>
                <w:rStyle w:val="ac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A086D" w14:textId="77777777" w:rsidR="00352BC6" w:rsidRDefault="00352BC6">
          <w:pPr>
            <w:pStyle w:val="20"/>
            <w:tabs>
              <w:tab w:val="left" w:pos="9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20" w:history="1">
            <w:r w:rsidRPr="00D1743A">
              <w:rPr>
                <w:rStyle w:val="ac"/>
                <w:noProof/>
                <w:lang w:eastAsia="zh-CN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范围</w:t>
            </w:r>
            <w:r w:rsidRPr="00D1743A">
              <w:rPr>
                <w:rStyle w:val="ac"/>
                <w:noProof/>
                <w:lang w:eastAsia="zh-CN"/>
              </w:rPr>
              <w:t xml:space="preserve"> </w:t>
            </w:r>
            <w:r w:rsidRPr="00D1743A">
              <w:rPr>
                <w:rStyle w:val="ac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1291" w14:textId="77777777" w:rsidR="00352BC6" w:rsidRDefault="00352BC6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zh-CN"/>
            </w:rPr>
          </w:pPr>
          <w:hyperlink w:anchor="_Toc464048221" w:history="1">
            <w:r w:rsidRPr="00D1743A">
              <w:rPr>
                <w:rStyle w:val="ac"/>
                <w:noProof/>
                <w:lang w:eastAsia="zh-CN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设计</w:t>
            </w:r>
            <w:r w:rsidRPr="00D1743A">
              <w:rPr>
                <w:rStyle w:val="ac"/>
                <w:noProof/>
                <w:lang w:eastAsia="zh-CN"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F1DC5" w14:textId="77777777" w:rsidR="00352BC6" w:rsidRDefault="00352BC6">
          <w:pPr>
            <w:pStyle w:val="20"/>
            <w:tabs>
              <w:tab w:val="left" w:pos="9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22" w:history="1">
            <w:r w:rsidRPr="00D1743A">
              <w:rPr>
                <w:rStyle w:val="ac"/>
                <w:noProof/>
                <w:lang w:eastAsia="zh-CN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5C0EA" w14:textId="77777777" w:rsidR="00352BC6" w:rsidRDefault="00352BC6">
          <w:pPr>
            <w:pStyle w:val="30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23" w:history="1">
            <w:r w:rsidRPr="00D1743A">
              <w:rPr>
                <w:rStyle w:val="ac"/>
                <w:noProof/>
                <w:lang w:eastAsia="zh-CN"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eastAsia="SimSun" w:hint="eastAsia"/>
                <w:noProof/>
                <w:lang w:eastAsia="zh-CN"/>
              </w:rPr>
              <w:t>数据兼容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6D39C" w14:textId="77777777" w:rsidR="00352BC6" w:rsidRDefault="00352BC6">
          <w:pPr>
            <w:pStyle w:val="30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24" w:history="1">
            <w:r w:rsidRPr="00D1743A">
              <w:rPr>
                <w:rStyle w:val="ac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eastAsia="SimSun" w:hint="eastAsia"/>
                <w:noProof/>
              </w:rPr>
              <w:t>数据保护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0D239" w14:textId="77777777" w:rsidR="00352BC6" w:rsidRDefault="00352BC6">
          <w:pPr>
            <w:pStyle w:val="20"/>
            <w:tabs>
              <w:tab w:val="left" w:pos="9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25" w:history="1">
            <w:r w:rsidRPr="00D1743A">
              <w:rPr>
                <w:rStyle w:val="ac"/>
                <w:noProof/>
                <w:lang w:eastAsia="zh-CN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接口设计</w:t>
            </w:r>
            <w:r w:rsidRPr="00D1743A">
              <w:rPr>
                <w:rStyle w:val="ac"/>
                <w:noProof/>
                <w:lang w:eastAsia="zh-CN"/>
              </w:rPr>
              <w:t xml:space="preserve">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DCAA4" w14:textId="77777777" w:rsidR="00352BC6" w:rsidRDefault="00352BC6">
          <w:pPr>
            <w:pStyle w:val="30"/>
            <w:tabs>
              <w:tab w:val="left" w:pos="15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26" w:history="1"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3F208" w14:textId="77777777" w:rsidR="00352BC6" w:rsidRDefault="00352BC6">
          <w:pPr>
            <w:pStyle w:val="30"/>
            <w:tabs>
              <w:tab w:val="left" w:pos="15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27" w:history="1"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数据格式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911DF" w14:textId="77777777" w:rsidR="00352BC6" w:rsidRDefault="00352BC6">
          <w:pPr>
            <w:pStyle w:val="20"/>
            <w:tabs>
              <w:tab w:val="left" w:pos="9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28" w:history="1">
            <w:r w:rsidRPr="00D1743A">
              <w:rPr>
                <w:rStyle w:val="ac"/>
                <w:noProof/>
                <w:lang w:eastAsia="zh-CN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noProof/>
                <w:lang w:eastAsia="zh-CN"/>
              </w:rPr>
              <w:t>FTZ Cleanup</w:t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F6052" w14:textId="77777777" w:rsidR="00352BC6" w:rsidRDefault="00352BC6">
          <w:pPr>
            <w:pStyle w:val="30"/>
            <w:tabs>
              <w:tab w:val="left" w:pos="15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29" w:history="1"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功能算法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EE821" w14:textId="77777777" w:rsidR="00352BC6" w:rsidRDefault="00352BC6">
          <w:pPr>
            <w:pStyle w:val="30"/>
            <w:tabs>
              <w:tab w:val="left" w:pos="15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30" w:history="1"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业务逻辑</w:t>
            </w:r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 xml:space="preserve"> 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C18A0" w14:textId="77777777" w:rsidR="00352BC6" w:rsidRDefault="00352BC6">
          <w:pPr>
            <w:pStyle w:val="30"/>
            <w:tabs>
              <w:tab w:val="left" w:pos="15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31" w:history="1"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代码框架</w:t>
            </w:r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 xml:space="preserve"> Code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9756A" w14:textId="77777777" w:rsidR="00352BC6" w:rsidRDefault="00352BC6">
          <w:pPr>
            <w:pStyle w:val="30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32" w:history="1">
            <w:r w:rsidRPr="00D1743A">
              <w:rPr>
                <w:rStyle w:val="ac"/>
                <w:rFonts w:eastAsia="SimSun"/>
                <w:noProof/>
                <w:lang w:eastAsia="zh-CN"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eastAsia="SimSun" w:hint="eastAsia"/>
                <w:noProof/>
                <w:lang w:eastAsia="zh-CN"/>
              </w:rPr>
              <w:t>用户</w:t>
            </w:r>
            <w:r w:rsidRPr="00D1743A">
              <w:rPr>
                <w:rStyle w:val="ac"/>
                <w:rFonts w:eastAsia="SimSun" w:hint="eastAsia"/>
                <w:noProof/>
              </w:rPr>
              <w:t>界面</w:t>
            </w:r>
            <w:r w:rsidRPr="00D1743A">
              <w:rPr>
                <w:rStyle w:val="ac"/>
                <w:rFonts w:eastAsia="SimSun"/>
                <w:noProof/>
                <w:lang w:eastAsia="zh-CN"/>
              </w:rPr>
              <w:t xml:space="preserve"> 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A1B54" w14:textId="77777777" w:rsidR="00352BC6" w:rsidRDefault="00352BC6">
          <w:pPr>
            <w:pStyle w:val="20"/>
            <w:tabs>
              <w:tab w:val="left" w:pos="9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33" w:history="1">
            <w:r w:rsidRPr="00D1743A">
              <w:rPr>
                <w:rStyle w:val="ac"/>
                <w:noProof/>
                <w:lang w:eastAsia="zh-CN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通用错误处理</w:t>
            </w:r>
            <w:r w:rsidRPr="00D1743A">
              <w:rPr>
                <w:rStyle w:val="ac"/>
                <w:noProof/>
                <w:lang w:eastAsia="zh-CN"/>
              </w:rPr>
              <w:t>Common Error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74BB7" w14:textId="77777777" w:rsidR="00352BC6" w:rsidRDefault="00352BC6">
          <w:pPr>
            <w:pStyle w:val="30"/>
            <w:tabs>
              <w:tab w:val="left" w:pos="15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34" w:history="1"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系统错误</w:t>
            </w:r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 xml:space="preserve"> System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0A265" w14:textId="77777777" w:rsidR="00352BC6" w:rsidRDefault="00352BC6">
          <w:pPr>
            <w:pStyle w:val="30"/>
            <w:tabs>
              <w:tab w:val="left" w:pos="15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35" w:history="1"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接口错误</w:t>
            </w:r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 xml:space="preserve"> Interface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2BA48" w14:textId="77777777" w:rsidR="00352BC6" w:rsidRDefault="00352BC6">
          <w:pPr>
            <w:pStyle w:val="30"/>
            <w:tabs>
              <w:tab w:val="left" w:pos="15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36" w:history="1"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协议错误</w:t>
            </w:r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 xml:space="preserve"> Protocol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141D5" w14:textId="77777777" w:rsidR="00352BC6" w:rsidRDefault="00352BC6">
          <w:pPr>
            <w:pStyle w:val="20"/>
            <w:tabs>
              <w:tab w:val="left" w:pos="9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37" w:history="1">
            <w:r w:rsidRPr="00D1743A">
              <w:rPr>
                <w:rStyle w:val="ac"/>
                <w:noProof/>
                <w:lang w:eastAsia="zh-CN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其他说明</w:t>
            </w:r>
            <w:r w:rsidRPr="00D1743A">
              <w:rPr>
                <w:rStyle w:val="ac"/>
                <w:noProof/>
                <w:lang w:eastAsia="zh-CN"/>
              </w:rPr>
              <w:t xml:space="preserve"> Other Design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774E0" w14:textId="77777777" w:rsidR="00352BC6" w:rsidRDefault="00352BC6">
          <w:pPr>
            <w:pStyle w:val="30"/>
            <w:tabs>
              <w:tab w:val="left" w:pos="15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38" w:history="1"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第三方组件说明</w:t>
            </w:r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 xml:space="preserve"> Third party component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B8FCF" w14:textId="77777777" w:rsidR="00352BC6" w:rsidRDefault="00352BC6">
          <w:pPr>
            <w:pStyle w:val="30"/>
            <w:tabs>
              <w:tab w:val="left" w:pos="15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464048239" w:history="1"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>2.5.2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Pr="00D1743A">
              <w:rPr>
                <w:rStyle w:val="ac"/>
                <w:rFonts w:ascii="SimSun" w:eastAsia="SimSun" w:hAnsi="SimSun" w:cs="SimSun" w:hint="eastAsia"/>
                <w:noProof/>
                <w:lang w:eastAsia="zh-CN"/>
              </w:rPr>
              <w:t>工具类设计</w:t>
            </w:r>
            <w:r w:rsidRPr="00D1743A">
              <w:rPr>
                <w:rStyle w:val="ac"/>
                <w:rFonts w:ascii="SimSun" w:eastAsia="SimSun" w:hAnsi="SimSun" w:cs="SimSun"/>
                <w:noProof/>
                <w:lang w:eastAsia="zh-CN"/>
              </w:rPr>
              <w:t xml:space="preserve"> Common Tools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_Toc464048239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10625" w14:textId="77777777" w:rsidR="00822026" w:rsidRDefault="00822026" w:rsidP="00822026">
          <w:r>
            <w:rPr>
              <w:b/>
              <w:bCs/>
              <w:noProof/>
            </w:rPr>
            <w:fldChar w:fldCharType="end"/>
          </w:r>
        </w:p>
      </w:sdtContent>
    </w:sdt>
    <w:p w14:paraId="682597D0" w14:textId="39E9969F" w:rsidR="00822026" w:rsidRDefault="00AD395C" w:rsidP="00AD395C">
      <w:pPr>
        <w:tabs>
          <w:tab w:val="left" w:pos="1589"/>
        </w:tabs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</w:p>
    <w:p w14:paraId="514421B6" w14:textId="77777777" w:rsidR="00AD395C" w:rsidRDefault="00AD395C" w:rsidP="00AD395C">
      <w:pPr>
        <w:tabs>
          <w:tab w:val="left" w:pos="1589"/>
        </w:tabs>
        <w:rPr>
          <w:rFonts w:eastAsiaTheme="minorEastAsia"/>
          <w:lang w:eastAsia="zh-CN"/>
        </w:rPr>
      </w:pPr>
    </w:p>
    <w:p w14:paraId="3DCE15B0" w14:textId="77777777" w:rsidR="00AD395C" w:rsidRDefault="00AD395C" w:rsidP="00AD395C">
      <w:pPr>
        <w:tabs>
          <w:tab w:val="left" w:pos="1589"/>
        </w:tabs>
        <w:rPr>
          <w:rFonts w:eastAsiaTheme="minorEastAsia"/>
          <w:lang w:eastAsia="zh-CN"/>
        </w:rPr>
      </w:pPr>
    </w:p>
    <w:p w14:paraId="2622E139" w14:textId="77777777" w:rsidR="00AD395C" w:rsidRDefault="00AD395C" w:rsidP="00AD395C">
      <w:pPr>
        <w:tabs>
          <w:tab w:val="left" w:pos="1589"/>
        </w:tabs>
        <w:rPr>
          <w:rFonts w:eastAsiaTheme="minorEastAsia"/>
          <w:lang w:eastAsia="zh-CN"/>
        </w:rPr>
      </w:pPr>
    </w:p>
    <w:p w14:paraId="23270AD8" w14:textId="77777777" w:rsidR="00AD395C" w:rsidRDefault="00AD395C" w:rsidP="00AD395C">
      <w:pPr>
        <w:tabs>
          <w:tab w:val="left" w:pos="1589"/>
        </w:tabs>
        <w:rPr>
          <w:rFonts w:eastAsiaTheme="minorEastAsia"/>
          <w:lang w:eastAsia="zh-CN"/>
        </w:rPr>
      </w:pPr>
    </w:p>
    <w:p w14:paraId="2BD7D0B8" w14:textId="77777777" w:rsidR="00AD395C" w:rsidRDefault="00AD395C" w:rsidP="00AD395C">
      <w:pPr>
        <w:tabs>
          <w:tab w:val="left" w:pos="1589"/>
        </w:tabs>
        <w:rPr>
          <w:rFonts w:eastAsiaTheme="minorEastAsia"/>
          <w:lang w:eastAsia="zh-CN"/>
        </w:rPr>
      </w:pPr>
    </w:p>
    <w:p w14:paraId="333CADF0" w14:textId="77777777" w:rsidR="00AD395C" w:rsidRDefault="00AD395C" w:rsidP="00822026">
      <w:pPr>
        <w:rPr>
          <w:rFonts w:eastAsiaTheme="minorEastAsia"/>
          <w:lang w:eastAsia="zh-CN"/>
        </w:rPr>
      </w:pPr>
    </w:p>
    <w:p w14:paraId="4E9F970E" w14:textId="77777777" w:rsidR="00AD395C" w:rsidRDefault="00AD395C" w:rsidP="00822026">
      <w:pPr>
        <w:rPr>
          <w:rFonts w:eastAsiaTheme="minorEastAsia"/>
          <w:lang w:eastAsia="zh-CN"/>
        </w:rPr>
      </w:pPr>
    </w:p>
    <w:p w14:paraId="1B6FFF64" w14:textId="77777777" w:rsidR="00AD395C" w:rsidRDefault="00AD395C" w:rsidP="00822026">
      <w:pPr>
        <w:rPr>
          <w:rFonts w:eastAsiaTheme="minorEastAsia"/>
          <w:lang w:eastAsia="zh-CN"/>
        </w:rPr>
      </w:pPr>
    </w:p>
    <w:p w14:paraId="32A569E2" w14:textId="77777777" w:rsidR="00AD395C" w:rsidRDefault="00AD395C" w:rsidP="00822026">
      <w:pPr>
        <w:rPr>
          <w:rFonts w:eastAsiaTheme="minorEastAsia"/>
          <w:lang w:eastAsia="zh-CN"/>
        </w:rPr>
      </w:pPr>
    </w:p>
    <w:p w14:paraId="0EDBD2AE" w14:textId="77777777" w:rsidR="00AD395C" w:rsidRDefault="00AD395C" w:rsidP="00822026">
      <w:pPr>
        <w:rPr>
          <w:rFonts w:eastAsiaTheme="minorEastAsia"/>
          <w:lang w:eastAsia="zh-CN"/>
        </w:rPr>
      </w:pPr>
    </w:p>
    <w:p w14:paraId="222E0CF1" w14:textId="77777777" w:rsidR="00AD395C" w:rsidRDefault="00AD395C" w:rsidP="00822026">
      <w:pPr>
        <w:rPr>
          <w:rFonts w:eastAsiaTheme="minorEastAsia"/>
          <w:lang w:eastAsia="zh-CN"/>
        </w:rPr>
      </w:pPr>
    </w:p>
    <w:p w14:paraId="5BB34813" w14:textId="77777777" w:rsidR="00AD395C" w:rsidRDefault="00AD395C" w:rsidP="00822026">
      <w:pPr>
        <w:rPr>
          <w:rFonts w:eastAsiaTheme="minorEastAsia"/>
          <w:lang w:eastAsia="zh-CN"/>
        </w:rPr>
      </w:pPr>
    </w:p>
    <w:p w14:paraId="07E0E888" w14:textId="77777777" w:rsidR="00AD395C" w:rsidRDefault="00AD395C" w:rsidP="00822026">
      <w:pPr>
        <w:rPr>
          <w:rFonts w:eastAsiaTheme="minorEastAsia"/>
          <w:lang w:eastAsia="zh-CN"/>
        </w:rPr>
      </w:pPr>
    </w:p>
    <w:p w14:paraId="5A4564E6" w14:textId="77777777" w:rsidR="00AD395C" w:rsidRDefault="00AD395C" w:rsidP="00822026">
      <w:pPr>
        <w:rPr>
          <w:rFonts w:eastAsiaTheme="minorEastAsia"/>
          <w:lang w:eastAsia="zh-CN"/>
        </w:rPr>
      </w:pPr>
    </w:p>
    <w:p w14:paraId="3295EC1E" w14:textId="77777777" w:rsidR="002241EA" w:rsidRDefault="002241EA" w:rsidP="00822026">
      <w:pPr>
        <w:rPr>
          <w:rFonts w:eastAsiaTheme="minorEastAsia"/>
          <w:lang w:eastAsia="zh-CN"/>
        </w:rPr>
      </w:pPr>
    </w:p>
    <w:p w14:paraId="4FD50A15" w14:textId="77777777" w:rsidR="002241EA" w:rsidRDefault="002241EA" w:rsidP="00822026">
      <w:pPr>
        <w:rPr>
          <w:rFonts w:eastAsiaTheme="minorEastAsia"/>
          <w:lang w:eastAsia="zh-CN"/>
        </w:rPr>
      </w:pPr>
    </w:p>
    <w:p w14:paraId="3AF0A969" w14:textId="77777777" w:rsidR="002241EA" w:rsidRDefault="002241EA" w:rsidP="00822026">
      <w:pPr>
        <w:rPr>
          <w:rFonts w:eastAsiaTheme="minorEastAsia"/>
          <w:lang w:eastAsia="zh-CN"/>
        </w:rPr>
      </w:pPr>
    </w:p>
    <w:p w14:paraId="3D9FFC8F" w14:textId="77777777" w:rsidR="002241EA" w:rsidRDefault="002241EA" w:rsidP="00822026">
      <w:pPr>
        <w:rPr>
          <w:rFonts w:eastAsiaTheme="minorEastAsia"/>
          <w:lang w:eastAsia="zh-CN"/>
        </w:rPr>
      </w:pPr>
    </w:p>
    <w:p w14:paraId="543C49A3" w14:textId="77777777" w:rsidR="002241EA" w:rsidRDefault="002241EA" w:rsidP="00822026">
      <w:pPr>
        <w:rPr>
          <w:rFonts w:eastAsiaTheme="minorEastAsia"/>
          <w:lang w:eastAsia="zh-CN"/>
        </w:rPr>
      </w:pPr>
    </w:p>
    <w:p w14:paraId="053DEB0C" w14:textId="13FA9762" w:rsidR="00822026" w:rsidRPr="00060267" w:rsidRDefault="00AD395C" w:rsidP="00AD395C">
      <w:pPr>
        <w:pStyle w:val="1"/>
        <w:rPr>
          <w:rFonts w:eastAsia="SimSun"/>
          <w:lang w:eastAsia="zh-CN"/>
        </w:rPr>
      </w:pPr>
      <w:bookmarkStart w:id="1" w:name="_Toc464048218"/>
      <w:bookmarkEnd w:id="0"/>
      <w:r w:rsidRPr="00AD395C">
        <w:rPr>
          <w:rFonts w:eastAsiaTheme="minorEastAsia" w:hint="eastAsia"/>
          <w:lang w:eastAsia="zh-CN"/>
        </w:rPr>
        <w:lastRenderedPageBreak/>
        <w:t>简介</w:t>
      </w:r>
      <w:r w:rsidR="002241EA" w:rsidRPr="00AD395C">
        <w:rPr>
          <w:rFonts w:eastAsiaTheme="minorEastAsia"/>
          <w:lang w:eastAsia="zh-CN"/>
        </w:rPr>
        <w:t>Introduction</w:t>
      </w:r>
      <w:bookmarkEnd w:id="1"/>
      <w:r w:rsidR="002241EA" w:rsidRPr="00AD395C">
        <w:rPr>
          <w:rFonts w:eastAsiaTheme="minorEastAsia"/>
          <w:lang w:eastAsia="zh-CN"/>
        </w:rPr>
        <w:t xml:space="preserve">  </w:t>
      </w:r>
    </w:p>
    <w:p w14:paraId="0DEE156B" w14:textId="77777777" w:rsidR="00563608" w:rsidRDefault="00563608" w:rsidP="00563608">
      <w:pPr>
        <w:pStyle w:val="2"/>
        <w:rPr>
          <w:rFonts w:eastAsiaTheme="minorEastAsia"/>
          <w:noProof/>
          <w:lang w:eastAsia="zh-CN"/>
        </w:rPr>
      </w:pPr>
      <w:bookmarkStart w:id="2" w:name="_Toc462745851"/>
      <w:bookmarkStart w:id="3" w:name="_Toc464048219"/>
      <w:r w:rsidRPr="00AD395C">
        <w:rPr>
          <w:rFonts w:eastAsiaTheme="minorEastAsia" w:hint="eastAsia"/>
          <w:lang w:eastAsia="zh-CN"/>
        </w:rPr>
        <w:t>目的</w:t>
      </w:r>
      <w:bookmarkStart w:id="4" w:name="_Toc3615"/>
      <w:r>
        <w:rPr>
          <w:rFonts w:eastAsiaTheme="minorEastAsia" w:hint="eastAsia"/>
          <w:lang w:eastAsia="zh-CN"/>
        </w:rPr>
        <w:t xml:space="preserve"> </w:t>
      </w:r>
      <w:r>
        <w:rPr>
          <w:noProof/>
        </w:rPr>
        <w:t>Purpose</w:t>
      </w:r>
      <w:bookmarkEnd w:id="2"/>
      <w:bookmarkEnd w:id="3"/>
    </w:p>
    <w:p w14:paraId="01B8603C" w14:textId="77777777" w:rsidR="00563608" w:rsidRPr="00D62020" w:rsidRDefault="00563608" w:rsidP="00563608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在现有</w:t>
      </w:r>
      <w:r>
        <w:rPr>
          <w:rFonts w:eastAsiaTheme="minorEastAsia" w:hint="eastAsia"/>
          <w:lang w:eastAsia="zh-CN"/>
        </w:rPr>
        <w:t>WM A</w:t>
      </w:r>
      <w:r>
        <w:rPr>
          <w:rFonts w:eastAsiaTheme="minorEastAsia"/>
          <w:lang w:eastAsia="zh-CN"/>
        </w:rPr>
        <w:t>p</w:t>
      </w:r>
      <w:r>
        <w:rPr>
          <w:rFonts w:eastAsiaTheme="minorEastAsia" w:hint="eastAsia"/>
          <w:lang w:eastAsia="zh-CN"/>
        </w:rPr>
        <w:t>p</w:t>
      </w:r>
      <w:r>
        <w:rPr>
          <w:rFonts w:eastAsiaTheme="minorEastAsia" w:hint="eastAsia"/>
          <w:lang w:eastAsia="zh-CN"/>
        </w:rPr>
        <w:t>中屏蔽沃尔玛海外购的入口，并增加入口到京东沃尔玛旗舰店</w:t>
      </w:r>
      <w:r>
        <w:rPr>
          <w:rFonts w:eastAsiaTheme="minorEastAsia" w:hint="eastAsia"/>
          <w:lang w:eastAsia="zh-CN"/>
        </w:rPr>
        <w:t>HTML5</w:t>
      </w:r>
      <w:r>
        <w:rPr>
          <w:rFonts w:eastAsiaTheme="minorEastAsia" w:hint="eastAsia"/>
          <w:lang w:eastAsia="zh-CN"/>
        </w:rPr>
        <w:t>页面。</w:t>
      </w:r>
      <w:r w:rsidRPr="00D62020">
        <w:rPr>
          <w:rFonts w:eastAsiaTheme="minorEastAsia"/>
          <w:lang w:eastAsia="zh-CN"/>
        </w:rPr>
        <w:t xml:space="preserve"> </w:t>
      </w:r>
    </w:p>
    <w:p w14:paraId="19509C07" w14:textId="77777777" w:rsidR="00563608" w:rsidRDefault="00563608" w:rsidP="00563608">
      <w:pPr>
        <w:pStyle w:val="2"/>
        <w:rPr>
          <w:rFonts w:eastAsiaTheme="minorEastAsia"/>
          <w:lang w:eastAsia="zh-CN"/>
        </w:rPr>
      </w:pPr>
      <w:bookmarkStart w:id="5" w:name="_Toc462745852"/>
      <w:bookmarkStart w:id="6" w:name="_Toc464048220"/>
      <w:bookmarkEnd w:id="4"/>
      <w:r w:rsidRPr="00AD395C">
        <w:rPr>
          <w:rFonts w:eastAsiaTheme="minorEastAsia" w:hint="eastAsia"/>
          <w:lang w:eastAsia="zh-CN"/>
        </w:rPr>
        <w:t>范围</w:t>
      </w:r>
      <w:r>
        <w:rPr>
          <w:rFonts w:eastAsiaTheme="minorEastAsia" w:hint="eastAsia"/>
          <w:lang w:eastAsia="zh-CN"/>
        </w:rPr>
        <w:t xml:space="preserve"> </w:t>
      </w:r>
      <w:r>
        <w:rPr>
          <w:noProof/>
        </w:rPr>
        <w:t>Scope</w:t>
      </w:r>
      <w:bookmarkEnd w:id="5"/>
      <w:bookmarkEnd w:id="6"/>
    </w:p>
    <w:p w14:paraId="447E798C" w14:textId="77777777" w:rsidR="00563608" w:rsidRDefault="00563608" w:rsidP="00563608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包含</w:t>
      </w:r>
      <w:r>
        <w:rPr>
          <w:rFonts w:eastAsiaTheme="minorEastAsia" w:hint="eastAsia"/>
          <w:lang w:eastAsia="zh-CN"/>
        </w:rPr>
        <w:t>BRD</w:t>
      </w:r>
      <w:r>
        <w:rPr>
          <w:rFonts w:eastAsiaTheme="minorEastAsia"/>
          <w:lang w:eastAsia="zh-CN"/>
        </w:rPr>
        <w:t xml:space="preserve"> Draft UI</w:t>
      </w:r>
      <w:r>
        <w:rPr>
          <w:rFonts w:eastAsiaTheme="minorEastAsia" w:hint="eastAsia"/>
          <w:lang w:eastAsia="zh-CN"/>
        </w:rPr>
        <w:t>设计图和客户端现有截图，不包含客户端最终</w:t>
      </w:r>
      <w:r>
        <w:rPr>
          <w:rFonts w:eastAsiaTheme="minorEastAsia" w:hint="eastAsia"/>
          <w:lang w:eastAsia="zh-CN"/>
        </w:rPr>
        <w:t>UI</w:t>
      </w:r>
      <w:r>
        <w:rPr>
          <w:rFonts w:eastAsiaTheme="minorEastAsia" w:hint="eastAsia"/>
          <w:lang w:eastAsia="zh-CN"/>
        </w:rPr>
        <w:t>设计图。</w:t>
      </w:r>
    </w:p>
    <w:p w14:paraId="4309BD26" w14:textId="77777777" w:rsidR="00563608" w:rsidRDefault="00563608" w:rsidP="00563608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包含客户端接口的改动和建议接口修改，不包含</w:t>
      </w:r>
      <w:r>
        <w:rPr>
          <w:rFonts w:eastAsiaTheme="minorEastAsia" w:hint="eastAsia"/>
          <w:lang w:eastAsia="zh-CN"/>
        </w:rPr>
        <w:t xml:space="preserve">Server </w:t>
      </w:r>
      <w:r>
        <w:rPr>
          <w:rFonts w:eastAsiaTheme="minorEastAsia" w:hint="eastAsia"/>
          <w:lang w:eastAsia="zh-CN"/>
        </w:rPr>
        <w:t>最终接口定义。</w:t>
      </w:r>
    </w:p>
    <w:p w14:paraId="67AA2F66" w14:textId="77777777" w:rsidR="00563608" w:rsidRPr="001F5AD6" w:rsidRDefault="00563608" w:rsidP="00563608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包含客户端代码的实现，不包含</w:t>
      </w:r>
      <w:r>
        <w:rPr>
          <w:rFonts w:eastAsiaTheme="minorEastAsia" w:hint="eastAsia"/>
          <w:lang w:eastAsia="zh-CN"/>
        </w:rPr>
        <w:t>JD FTZ</w:t>
      </w:r>
      <w:r>
        <w:rPr>
          <w:rFonts w:eastAsiaTheme="minorEastAsia" w:hint="eastAsia"/>
          <w:lang w:eastAsia="zh-CN"/>
        </w:rPr>
        <w:t>的对接实现。</w:t>
      </w:r>
    </w:p>
    <w:p w14:paraId="383DD075" w14:textId="541651E2" w:rsidR="004310EE" w:rsidRPr="00155046" w:rsidRDefault="00AD395C" w:rsidP="00D16E0C">
      <w:pPr>
        <w:pStyle w:val="1"/>
        <w:rPr>
          <w:rFonts w:eastAsiaTheme="minorEastAsia"/>
          <w:lang w:eastAsia="zh-CN"/>
        </w:rPr>
      </w:pPr>
      <w:bookmarkStart w:id="7" w:name="_Toc464048221"/>
      <w:r w:rsidRPr="00AD395C">
        <w:rPr>
          <w:rFonts w:eastAsiaTheme="minorEastAsia" w:hint="eastAsia"/>
          <w:lang w:eastAsia="zh-CN"/>
        </w:rPr>
        <w:t>设计</w:t>
      </w:r>
      <w:r w:rsidR="002241EA" w:rsidRPr="00AD395C">
        <w:rPr>
          <w:rFonts w:eastAsiaTheme="minorEastAsia"/>
          <w:lang w:eastAsia="zh-CN"/>
        </w:rPr>
        <w:t>Design</w:t>
      </w:r>
      <w:bookmarkEnd w:id="7"/>
    </w:p>
    <w:p w14:paraId="3672DE30" w14:textId="6FC2AE6D" w:rsidR="004310EE" w:rsidRDefault="004310EE" w:rsidP="00D16E0C">
      <w:pPr>
        <w:pStyle w:val="2"/>
        <w:rPr>
          <w:rFonts w:eastAsiaTheme="minorEastAsia"/>
          <w:lang w:eastAsia="zh-CN"/>
        </w:rPr>
      </w:pPr>
      <w:bookmarkStart w:id="8" w:name="_Toc464048222"/>
      <w:r w:rsidRPr="004310EE">
        <w:rPr>
          <w:rFonts w:eastAsiaTheme="minorEastAsia" w:hint="eastAsia"/>
          <w:lang w:eastAsia="zh-CN"/>
        </w:rPr>
        <w:t>数据结构</w:t>
      </w:r>
      <w:bookmarkEnd w:id="8"/>
    </w:p>
    <w:p w14:paraId="65415A77" w14:textId="77777777" w:rsidR="004753E7" w:rsidRDefault="004753E7" w:rsidP="004753E7">
      <w:pPr>
        <w:pStyle w:val="3"/>
        <w:tabs>
          <w:tab w:val="clear" w:pos="862"/>
          <w:tab w:val="num" w:pos="3780"/>
        </w:tabs>
        <w:ind w:left="720"/>
        <w:rPr>
          <w:lang w:eastAsia="zh-CN"/>
        </w:rPr>
      </w:pPr>
      <w:bookmarkStart w:id="9" w:name="_Toc462745860"/>
      <w:bookmarkStart w:id="10" w:name="_Toc464048223"/>
      <w:r>
        <w:rPr>
          <w:rFonts w:eastAsia="SimSun" w:hint="eastAsia"/>
          <w:lang w:eastAsia="zh-CN"/>
        </w:rPr>
        <w:t>数据兼容</w:t>
      </w:r>
      <w:bookmarkEnd w:id="9"/>
      <w:bookmarkEnd w:id="10"/>
    </w:p>
    <w:p w14:paraId="1738821E" w14:textId="77777777" w:rsidR="004753E7" w:rsidRDefault="004753E7" w:rsidP="004753E7">
      <w:pPr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当前版本小于</w:t>
      </w:r>
      <w:r>
        <w:rPr>
          <w:rFonts w:hint="eastAsia"/>
          <w:lang w:eastAsia="zh-CN"/>
        </w:rPr>
        <w:t>1.</w:t>
      </w:r>
      <w:r>
        <w:rPr>
          <w:lang w:eastAsia="zh-CN"/>
        </w:rPr>
        <w:t>5</w:t>
      </w:r>
      <w:r>
        <w:rPr>
          <w:rFonts w:hint="eastAsia"/>
          <w:lang w:eastAsia="zh-CN"/>
        </w:rPr>
        <w:t>.</w:t>
      </w:r>
      <w:r>
        <w:rPr>
          <w:lang w:eastAsia="zh-CN"/>
        </w:rPr>
        <w:t>2</w:t>
      </w:r>
      <w:r>
        <w:rPr>
          <w:rFonts w:ascii="SimSun" w:eastAsia="SimSun" w:hAnsi="SimSun" w:cs="SimSun" w:hint="eastAsia"/>
          <w:lang w:eastAsia="zh-CN"/>
        </w:rPr>
        <w:t>，删除以下数据</w:t>
      </w:r>
    </w:p>
    <w:p w14:paraId="6DE4682D" w14:textId="77777777" w:rsidR="004753E7" w:rsidRDefault="004753E7" w:rsidP="004753E7">
      <w:pPr>
        <w:pStyle w:val="af0"/>
        <w:numPr>
          <w:ilvl w:val="0"/>
          <w:numId w:val="20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删除海外购购物车。</w:t>
      </w:r>
    </w:p>
    <w:p w14:paraId="5E695A5F" w14:textId="77777777" w:rsidR="004753E7" w:rsidRDefault="004753E7" w:rsidP="004753E7">
      <w:pPr>
        <w:pStyle w:val="af0"/>
        <w:numPr>
          <w:ilvl w:val="0"/>
          <w:numId w:val="20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删除当前海外购门店（当前城市没有速购店，跳转城市选择页面操作将在城市更新检查完成）</w:t>
      </w:r>
    </w:p>
    <w:p w14:paraId="63D1E52C" w14:textId="77777777" w:rsidR="004753E7" w:rsidRDefault="004753E7" w:rsidP="004753E7">
      <w:pPr>
        <w:pStyle w:val="3"/>
        <w:tabs>
          <w:tab w:val="clear" w:pos="862"/>
          <w:tab w:val="num" w:pos="3780"/>
        </w:tabs>
        <w:ind w:left="720"/>
      </w:pPr>
      <w:bookmarkStart w:id="11" w:name="_Toc462661848"/>
      <w:bookmarkStart w:id="12" w:name="_Toc462745861"/>
      <w:bookmarkStart w:id="13" w:name="_Toc464048224"/>
      <w:proofErr w:type="spellStart"/>
      <w:r>
        <w:rPr>
          <w:rFonts w:eastAsia="SimSun" w:hint="eastAsia"/>
        </w:rPr>
        <w:t>数据保护</w:t>
      </w:r>
      <w:bookmarkEnd w:id="11"/>
      <w:bookmarkEnd w:id="12"/>
      <w:bookmarkEnd w:id="13"/>
      <w:proofErr w:type="spellEnd"/>
    </w:p>
    <w:p w14:paraId="0651B4F6" w14:textId="77777777" w:rsidR="004753E7" w:rsidRPr="00251689" w:rsidRDefault="004753E7" w:rsidP="004753E7">
      <w:pPr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以下数据或方法的返回值可能从本地文件或网络数据获取，为了保证程序的容错性，将海外购相关标记或方法返回一个固定值以符合程序的期望。</w:t>
      </w:r>
    </w:p>
    <w:tbl>
      <w:tblPr>
        <w:tblW w:w="9237" w:type="dxa"/>
        <w:tblInd w:w="93" w:type="dxa"/>
        <w:tblLook w:val="04A0" w:firstRow="1" w:lastRow="0" w:firstColumn="1" w:lastColumn="0" w:noHBand="0" w:noVBand="1"/>
      </w:tblPr>
      <w:tblGrid>
        <w:gridCol w:w="1762"/>
        <w:gridCol w:w="3293"/>
        <w:gridCol w:w="4182"/>
      </w:tblGrid>
      <w:tr w:rsidR="004753E7" w:rsidRPr="004313A3" w14:paraId="7168B941" w14:textId="77777777" w:rsidTr="00B864C8">
        <w:trPr>
          <w:trHeight w:val="300"/>
        </w:trPr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0797EB08" w14:textId="77777777" w:rsidR="004753E7" w:rsidRPr="004313A3" w:rsidRDefault="004753E7" w:rsidP="00B864C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000000"/>
                <w:lang w:eastAsia="zh-CN"/>
              </w:rPr>
              <w:t>方法</w:t>
            </w:r>
          </w:p>
        </w:tc>
        <w:tc>
          <w:tcPr>
            <w:tcW w:w="32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A204514" w14:textId="77777777" w:rsidR="004753E7" w:rsidRPr="004313A3" w:rsidRDefault="004753E7" w:rsidP="00B864C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 w:rsidRPr="004313A3">
              <w:rPr>
                <w:rFonts w:ascii="SimSun" w:eastAsia="SimSun" w:hAnsi="SimSun" w:cs="SimSun"/>
                <w:b/>
                <w:bCs/>
                <w:color w:val="000000"/>
              </w:rPr>
              <w:t>含义</w:t>
            </w:r>
            <w:proofErr w:type="spellEnd"/>
          </w:p>
        </w:tc>
        <w:tc>
          <w:tcPr>
            <w:tcW w:w="4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30712CA" w14:textId="77777777" w:rsidR="004753E7" w:rsidRPr="004313A3" w:rsidRDefault="004753E7" w:rsidP="00B864C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>
              <w:rPr>
                <w:rFonts w:ascii="SimSun" w:eastAsia="SimSun" w:hAnsi="SimSun" w:cs="SimSun" w:hint="eastAsia"/>
                <w:b/>
                <w:bCs/>
                <w:color w:val="000000"/>
              </w:rPr>
              <w:t>变更</w:t>
            </w:r>
            <w:proofErr w:type="spellEnd"/>
          </w:p>
        </w:tc>
      </w:tr>
      <w:tr w:rsidR="004753E7" w:rsidRPr="004313A3" w14:paraId="6A83284A" w14:textId="77777777" w:rsidTr="00B864C8">
        <w:trPr>
          <w:trHeight w:val="300"/>
        </w:trPr>
        <w:tc>
          <w:tcPr>
            <w:tcW w:w="1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E5C7" w14:textId="77777777" w:rsidR="004753E7" w:rsidRPr="004313A3" w:rsidRDefault="004753E7" w:rsidP="00B864C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4313A3">
              <w:rPr>
                <w:rFonts w:ascii="Calibri" w:hAnsi="Calibri" w:cs="Calibri"/>
                <w:color w:val="000000"/>
              </w:rPr>
              <w:t>is</w:t>
            </w:r>
            <w:r>
              <w:rPr>
                <w:rFonts w:ascii="Calibri" w:hAnsi="Calibri" w:cs="Calibri"/>
                <w:color w:val="000000"/>
              </w:rPr>
              <w:t>InEshop</w:t>
            </w:r>
            <w:proofErr w:type="spellEnd"/>
            <w:r>
              <w:rPr>
                <w:rFonts w:ascii="Calibri" w:hAnsi="Calibri" w:cs="Calibri"/>
                <w:color w:val="000000"/>
              </w:rPr>
              <w:t>()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6E42D" w14:textId="77777777" w:rsidR="004753E7" w:rsidRPr="004313A3" w:rsidRDefault="004753E7" w:rsidP="00B864C8">
            <w:pPr>
              <w:jc w:val="center"/>
              <w:rPr>
                <w:rFonts w:ascii="SimSun" w:eastAsia="SimSun" w:hAnsi="SimSun" w:cs="Calibri"/>
                <w:color w:val="000000"/>
                <w:lang w:eastAsia="zh-CN"/>
              </w:rPr>
            </w:pPr>
            <w:proofErr w:type="spellStart"/>
            <w:r>
              <w:rPr>
                <w:rFonts w:ascii="SimSun" w:eastAsia="SimSun" w:hAnsi="SimSun" w:cs="Calibri" w:hint="eastAsia"/>
                <w:color w:val="000000"/>
              </w:rPr>
              <w:t>是否</w:t>
            </w:r>
            <w:proofErr w:type="spellEnd"/>
            <w:r>
              <w:rPr>
                <w:rFonts w:ascii="SimSun" w:eastAsia="SimSun" w:hAnsi="SimSun" w:cs="Calibri" w:hint="eastAsia"/>
                <w:color w:val="000000"/>
                <w:lang w:eastAsia="zh-CN"/>
              </w:rPr>
              <w:t>在</w:t>
            </w:r>
            <w:proofErr w:type="spellStart"/>
            <w:r w:rsidRPr="004313A3">
              <w:rPr>
                <w:rFonts w:ascii="SimSun" w:eastAsia="SimSun" w:hAnsi="SimSun" w:cs="Calibri" w:hint="eastAsia"/>
                <w:color w:val="000000"/>
              </w:rPr>
              <w:t>海外购</w:t>
            </w:r>
            <w:proofErr w:type="spellEnd"/>
            <w:r>
              <w:rPr>
                <w:rFonts w:ascii="SimSun" w:eastAsia="SimSun" w:hAnsi="SimSun" w:cs="Calibri" w:hint="eastAsia"/>
                <w:color w:val="000000"/>
                <w:lang w:eastAsia="zh-CN"/>
              </w:rPr>
              <w:t>首页</w:t>
            </w:r>
          </w:p>
        </w:tc>
        <w:tc>
          <w:tcPr>
            <w:tcW w:w="4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C66DE" w14:textId="77777777" w:rsidR="004753E7" w:rsidRPr="004313A3" w:rsidRDefault="004753E7" w:rsidP="00B864C8">
            <w:pPr>
              <w:rPr>
                <w:rFonts w:ascii="Calibri" w:hAnsi="Calibri" w:cs="Calibri"/>
                <w:color w:val="000000"/>
                <w:lang w:eastAsia="zh-CN"/>
              </w:rPr>
            </w:pPr>
            <w:r w:rsidRPr="004313A3">
              <w:rPr>
                <w:rFonts w:ascii="SimSun" w:eastAsia="SimSun" w:hAnsi="SimSun" w:cs="SimSun"/>
                <w:color w:val="000000"/>
                <w:lang w:eastAsia="zh-CN"/>
              </w:rPr>
              <w:t>永远返回</w:t>
            </w:r>
            <w:r>
              <w:rPr>
                <w:rFonts w:ascii="SimSun" w:eastAsia="SimSun" w:hAnsi="SimSun" w:cs="SimSun"/>
                <w:color w:val="000000"/>
                <w:lang w:eastAsia="zh-CN"/>
              </w:rPr>
              <w:t>false</w:t>
            </w:r>
            <w:r w:rsidRPr="004313A3">
              <w:rPr>
                <w:rFonts w:ascii="SimSun" w:eastAsia="SimSun" w:hAnsi="SimSun" w:cs="SimSun"/>
                <w:color w:val="000000"/>
                <w:lang w:eastAsia="zh-CN"/>
              </w:rPr>
              <w:t>，不作保存</w:t>
            </w:r>
          </w:p>
        </w:tc>
      </w:tr>
      <w:tr w:rsidR="004753E7" w:rsidRPr="004313A3" w14:paraId="6F42CF15" w14:textId="77777777" w:rsidTr="00B864C8">
        <w:trPr>
          <w:trHeight w:val="300"/>
        </w:trPr>
        <w:tc>
          <w:tcPr>
            <w:tcW w:w="1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D9053" w14:textId="77777777" w:rsidR="004753E7" w:rsidRPr="008F77F4" w:rsidRDefault="004753E7" w:rsidP="00B864C8">
            <w:pPr>
              <w:jc w:val="center"/>
              <w:rPr>
                <w:rFonts w:ascii="Calibri" w:eastAsiaTheme="minorEastAsia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Theme="minorEastAsia" w:hAnsi="Calibri" w:cs="Calibri" w:hint="eastAsia"/>
                <w:color w:val="000000"/>
                <w:lang w:eastAsia="zh-CN"/>
              </w:rPr>
              <w:t>isE</w:t>
            </w:r>
            <w:r>
              <w:rPr>
                <w:rFonts w:ascii="Calibri" w:eastAsiaTheme="minorEastAsia" w:hAnsi="Calibri" w:cs="Calibri"/>
                <w:color w:val="000000"/>
                <w:lang w:eastAsia="zh-CN"/>
              </w:rPr>
              <w:t>shop</w:t>
            </w:r>
            <w:r>
              <w:rPr>
                <w:rFonts w:ascii="Calibri" w:eastAsiaTheme="minorEastAsia" w:hAnsi="Calibri" w:cs="Calibri" w:hint="eastAsia"/>
                <w:color w:val="000000"/>
                <w:lang w:eastAsia="zh-CN"/>
              </w:rPr>
              <w:t>Only</w:t>
            </w:r>
            <w:proofErr w:type="spellEnd"/>
            <w:r>
              <w:rPr>
                <w:rFonts w:ascii="Calibri" w:eastAsiaTheme="minorEastAsia" w:hAnsi="Calibri" w:cs="Calibri"/>
                <w:color w:val="000000"/>
                <w:lang w:eastAsia="zh-CN"/>
              </w:rPr>
              <w:t>()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9A24" w14:textId="77777777" w:rsidR="004753E7" w:rsidRPr="004313A3" w:rsidRDefault="004753E7" w:rsidP="00B864C8">
            <w:pPr>
              <w:jc w:val="center"/>
              <w:rPr>
                <w:rFonts w:ascii="SimSun" w:eastAsia="SimSun" w:hAnsi="SimSun" w:cs="Calibri"/>
                <w:color w:val="000000"/>
                <w:lang w:eastAsia="zh-CN"/>
              </w:rPr>
            </w:pPr>
            <w:r>
              <w:rPr>
                <w:rFonts w:ascii="SimSun" w:eastAsia="SimSun" w:hAnsi="SimSun" w:cs="Calibri" w:hint="eastAsia"/>
                <w:color w:val="000000"/>
                <w:lang w:eastAsia="zh-CN"/>
              </w:rPr>
              <w:t>当前城市是否只支持海外购</w:t>
            </w:r>
          </w:p>
        </w:tc>
        <w:tc>
          <w:tcPr>
            <w:tcW w:w="4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436B0" w14:textId="77777777" w:rsidR="004753E7" w:rsidRPr="004313A3" w:rsidRDefault="004753E7" w:rsidP="00B864C8">
            <w:pPr>
              <w:rPr>
                <w:rFonts w:ascii="SimSun" w:eastAsia="SimSun" w:hAnsi="SimSun" w:cs="Calibri"/>
                <w:color w:val="000000"/>
                <w:lang w:eastAsia="zh-CN"/>
              </w:rPr>
            </w:pPr>
            <w:r w:rsidRPr="004313A3">
              <w:rPr>
                <w:rFonts w:ascii="SimSun" w:eastAsia="SimSun" w:hAnsi="SimSun" w:cs="Calibri" w:hint="eastAsia"/>
                <w:color w:val="000000"/>
                <w:lang w:eastAsia="zh-CN"/>
              </w:rPr>
              <w:t>永远返回</w:t>
            </w:r>
            <w:r>
              <w:rPr>
                <w:rFonts w:ascii="Calibri" w:eastAsia="SimSun" w:hAnsi="Calibri" w:cs="Calibri"/>
                <w:color w:val="000000"/>
                <w:lang w:eastAsia="zh-CN"/>
              </w:rPr>
              <w:t>false</w:t>
            </w:r>
          </w:p>
        </w:tc>
      </w:tr>
    </w:tbl>
    <w:p w14:paraId="588A4176" w14:textId="4AFE3F08" w:rsidR="004310EE" w:rsidRDefault="004310EE" w:rsidP="004310EE">
      <w:pPr>
        <w:pStyle w:val="2"/>
        <w:rPr>
          <w:rFonts w:eastAsiaTheme="minorEastAsia"/>
          <w:lang w:eastAsia="zh-CN"/>
        </w:rPr>
      </w:pPr>
      <w:bookmarkStart w:id="14" w:name="_Toc464048225"/>
      <w:r w:rsidRPr="004310EE">
        <w:rPr>
          <w:rFonts w:eastAsiaTheme="minorEastAsia" w:hint="eastAsia"/>
          <w:lang w:eastAsia="zh-CN"/>
        </w:rPr>
        <w:t>接口设计</w:t>
      </w:r>
      <w:r w:rsidRPr="004310EE">
        <w:rPr>
          <w:rFonts w:eastAsiaTheme="minorEastAsia" w:hint="eastAsia"/>
          <w:lang w:eastAsia="zh-CN"/>
        </w:rPr>
        <w:t xml:space="preserve"> Interface Design</w:t>
      </w:r>
      <w:bookmarkEnd w:id="14"/>
    </w:p>
    <w:p w14:paraId="609E7043" w14:textId="77777777" w:rsidR="004310EE" w:rsidRDefault="004310EE" w:rsidP="004310EE">
      <w:pPr>
        <w:pStyle w:val="3"/>
        <w:tabs>
          <w:tab w:val="clear" w:pos="862"/>
          <w:tab w:val="num" w:pos="720"/>
        </w:tabs>
        <w:ind w:left="720"/>
        <w:rPr>
          <w:rFonts w:ascii="SimSun" w:eastAsia="SimSun" w:hAnsi="SimSun" w:cs="SimSun" w:hint="eastAsia"/>
          <w:lang w:eastAsia="zh-CN"/>
        </w:rPr>
      </w:pPr>
      <w:bookmarkStart w:id="15" w:name="_Toc464048226"/>
      <w:r w:rsidRPr="004310EE">
        <w:rPr>
          <w:rFonts w:ascii="SimSun" w:eastAsia="SimSun" w:hAnsi="SimSun" w:cs="SimSun" w:hint="eastAsia"/>
          <w:lang w:eastAsia="zh-CN"/>
        </w:rPr>
        <w:t>接口定义</w:t>
      </w:r>
      <w:bookmarkEnd w:id="15"/>
    </w:p>
    <w:tbl>
      <w:tblPr>
        <w:tblW w:w="10203" w:type="dxa"/>
        <w:tblInd w:w="93" w:type="dxa"/>
        <w:tblLook w:val="04A0" w:firstRow="1" w:lastRow="0" w:firstColumn="1" w:lastColumn="0" w:noHBand="0" w:noVBand="1"/>
      </w:tblPr>
      <w:tblGrid>
        <w:gridCol w:w="1642"/>
        <w:gridCol w:w="2433"/>
        <w:gridCol w:w="2951"/>
        <w:gridCol w:w="3177"/>
      </w:tblGrid>
      <w:tr w:rsidR="00657713" w:rsidRPr="006B2D11" w14:paraId="3AD61B3A" w14:textId="77777777" w:rsidTr="00E229DC">
        <w:trPr>
          <w:trHeight w:val="302"/>
        </w:trPr>
        <w:tc>
          <w:tcPr>
            <w:tcW w:w="16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6D113833" w14:textId="77777777" w:rsidR="00657713" w:rsidRPr="006B2D11" w:rsidRDefault="00657713" w:rsidP="00E229DC">
            <w:pPr>
              <w:jc w:val="center"/>
              <w:rPr>
                <w:rFonts w:ascii="SimSun" w:eastAsia="SimSun" w:hAnsi="SimSun" w:cs="Calibri"/>
                <w:b/>
                <w:bCs/>
                <w:color w:val="000000"/>
                <w:lang w:eastAsia="zh-CN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000000"/>
                <w:lang w:eastAsia="zh-CN"/>
              </w:rPr>
              <w:t>原</w:t>
            </w:r>
            <w:r w:rsidRPr="006B2D11">
              <w:rPr>
                <w:rFonts w:ascii="SimSun" w:eastAsia="SimSun" w:hAnsi="SimSun" w:cs="SimSun" w:hint="eastAsia"/>
                <w:b/>
                <w:bCs/>
                <w:color w:val="000000"/>
                <w:lang w:eastAsia="zh-CN"/>
              </w:rPr>
              <w:t>接口</w:t>
            </w:r>
          </w:p>
        </w:tc>
        <w:tc>
          <w:tcPr>
            <w:tcW w:w="20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48A5DE75" w14:textId="77777777" w:rsidR="00657713" w:rsidRPr="006B2D11" w:rsidRDefault="00657713" w:rsidP="00E229DC">
            <w:pPr>
              <w:jc w:val="center"/>
              <w:rPr>
                <w:rFonts w:ascii="SimSun" w:eastAsia="SimSun" w:hAnsi="SimSun" w:cs="Calibri"/>
                <w:b/>
                <w:bCs/>
                <w:color w:val="000000"/>
                <w:lang w:eastAsia="zh-CN"/>
              </w:rPr>
            </w:pPr>
            <w:r w:rsidRPr="006B2D11">
              <w:rPr>
                <w:rFonts w:ascii="SimSun" w:eastAsia="SimSun" w:hAnsi="SimSun" w:cs="Calibri" w:hint="eastAsia"/>
                <w:b/>
                <w:bCs/>
                <w:color w:val="000000"/>
                <w:lang w:eastAsia="zh-CN"/>
              </w:rPr>
              <w:t>新接口</w:t>
            </w:r>
          </w:p>
        </w:tc>
        <w:tc>
          <w:tcPr>
            <w:tcW w:w="31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1E5417EE" w14:textId="77777777" w:rsidR="00657713" w:rsidRPr="006B2D11" w:rsidRDefault="00657713" w:rsidP="00E229DC">
            <w:pPr>
              <w:jc w:val="center"/>
              <w:rPr>
                <w:rFonts w:ascii="SimSun" w:eastAsia="SimSun" w:hAnsi="SimSun" w:cs="Calibri"/>
                <w:b/>
                <w:bCs/>
                <w:color w:val="000000"/>
                <w:lang w:eastAsia="zh-CN"/>
              </w:rPr>
            </w:pPr>
            <w:r w:rsidRPr="006B2D11">
              <w:rPr>
                <w:rFonts w:ascii="SimSun" w:eastAsia="SimSun" w:hAnsi="SimSun" w:cs="SimSun" w:hint="eastAsia"/>
                <w:b/>
                <w:bCs/>
                <w:color w:val="000000"/>
                <w:lang w:eastAsia="zh-CN"/>
              </w:rPr>
              <w:t>定义</w:t>
            </w:r>
          </w:p>
        </w:tc>
        <w:tc>
          <w:tcPr>
            <w:tcW w:w="33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1B26CEBE" w14:textId="77777777" w:rsidR="00657713" w:rsidRPr="006B2D11" w:rsidRDefault="00657713" w:rsidP="00E229DC">
            <w:pPr>
              <w:jc w:val="center"/>
              <w:rPr>
                <w:rFonts w:ascii="SimSun" w:eastAsia="SimSun" w:hAnsi="SimSun" w:cs="Calibri"/>
                <w:b/>
                <w:bCs/>
                <w:color w:val="000000"/>
                <w:lang w:eastAsia="zh-CN"/>
              </w:rPr>
            </w:pPr>
            <w:r w:rsidRPr="006B2D11">
              <w:rPr>
                <w:rFonts w:ascii="SimSun" w:eastAsia="SimSun" w:hAnsi="SimSun" w:cs="SimSun" w:hint="eastAsia"/>
                <w:b/>
                <w:bCs/>
                <w:color w:val="000000"/>
                <w:lang w:eastAsia="zh-CN"/>
              </w:rPr>
              <w:t>变更</w:t>
            </w:r>
          </w:p>
        </w:tc>
      </w:tr>
      <w:tr w:rsidR="00657713" w:rsidRPr="006B2D11" w14:paraId="062484B5" w14:textId="77777777" w:rsidTr="00E229DC">
        <w:trPr>
          <w:trHeight w:val="302"/>
        </w:trPr>
        <w:tc>
          <w:tcPr>
            <w:tcW w:w="162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DF4F7F" w14:textId="77777777" w:rsidR="00657713" w:rsidRPr="006B2D11" w:rsidRDefault="00657713" w:rsidP="00E229DC">
            <w:pPr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6B2D11">
              <w:rPr>
                <w:rFonts w:ascii="Calibri" w:hAnsi="Calibri" w:cs="Calibri"/>
                <w:color w:val="000000"/>
                <w:lang w:eastAsia="zh-CN"/>
              </w:rPr>
              <w:t>cities/all</w:t>
            </w:r>
          </w:p>
        </w:tc>
        <w:tc>
          <w:tcPr>
            <w:tcW w:w="20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F9834C" w14:textId="77777777" w:rsidR="00657713" w:rsidRPr="006B2D11" w:rsidRDefault="00657713" w:rsidP="00E229DC">
            <w:pPr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6B2D11">
              <w:rPr>
                <w:rFonts w:ascii="Calibri" w:hAnsi="Calibri" w:cs="Calibri"/>
                <w:color w:val="000000"/>
                <w:lang w:eastAsia="zh-CN"/>
              </w:rPr>
              <w:t>cities/all/v6</w:t>
            </w:r>
          </w:p>
        </w:tc>
        <w:tc>
          <w:tcPr>
            <w:tcW w:w="312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EAB02" w14:textId="77777777" w:rsidR="00657713" w:rsidRPr="006B2D11" w:rsidRDefault="00657713" w:rsidP="00E229DC">
            <w:pPr>
              <w:jc w:val="center"/>
              <w:rPr>
                <w:rFonts w:ascii="SimSun" w:eastAsia="SimSun" w:hAnsi="SimSun" w:cs="Calibri"/>
                <w:color w:val="000000"/>
                <w:lang w:eastAsia="zh-CN"/>
              </w:rPr>
            </w:pPr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t>获取所有城市列表（选择城市和添加地址）</w:t>
            </w:r>
          </w:p>
        </w:tc>
        <w:tc>
          <w:tcPr>
            <w:tcW w:w="33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6378F7" w14:textId="77777777" w:rsidR="00657713" w:rsidRPr="006B2D11" w:rsidRDefault="00657713" w:rsidP="00E229DC">
            <w:pPr>
              <w:jc w:val="center"/>
              <w:rPr>
                <w:rFonts w:ascii="SimSun" w:eastAsia="SimSun" w:hAnsi="SimSun" w:cs="Calibri"/>
                <w:color w:val="000000"/>
                <w:lang w:eastAsia="zh-CN"/>
              </w:rPr>
            </w:pPr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t>包含</w:t>
            </w:r>
            <w:r w:rsidRPr="006B2D11">
              <w:rPr>
                <w:rFonts w:ascii="Calibri" w:eastAsia="SimSun" w:hAnsi="Calibri" w:cs="Calibri"/>
                <w:color w:val="000000"/>
                <w:lang w:eastAsia="zh-CN"/>
              </w:rPr>
              <w:t xml:space="preserve">JD FTZ </w:t>
            </w:r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t>描述和跳转标识</w:t>
            </w:r>
            <w:r>
              <w:rPr>
                <w:rFonts w:ascii="SimSun" w:eastAsia="SimSun" w:hAnsi="SimSun" w:cs="Calibri" w:hint="eastAsia"/>
                <w:color w:val="000000"/>
                <w:lang w:eastAsia="zh-CN"/>
              </w:rPr>
              <w:t>（</w:t>
            </w:r>
            <w:r>
              <w:rPr>
                <w:rFonts w:ascii="SimSun" w:eastAsia="SimSun" w:hAnsi="SimSun" w:cs="Calibri"/>
                <w:color w:val="000000"/>
                <w:lang w:eastAsia="zh-CN"/>
              </w:rPr>
              <w:t xml:space="preserve">e.g., </w:t>
            </w:r>
            <w:proofErr w:type="spellStart"/>
            <w:r w:rsidRPr="00F740B9">
              <w:rPr>
                <w:rFonts w:ascii="SimSun" w:eastAsia="SimSun" w:hAnsi="SimSun" w:cs="Calibri"/>
                <w:color w:val="000000"/>
                <w:lang w:eastAsia="zh-CN"/>
              </w:rPr>
              <w:t>jdCity</w:t>
            </w:r>
            <w:proofErr w:type="spellEnd"/>
            <w:r>
              <w:rPr>
                <w:rFonts w:ascii="SimSun" w:eastAsia="SimSun" w:hAnsi="SimSun" w:cs="Calibri" w:hint="eastAsia"/>
                <w:color w:val="000000"/>
                <w:lang w:eastAsia="zh-CN"/>
              </w:rPr>
              <w:t>）</w:t>
            </w:r>
          </w:p>
        </w:tc>
      </w:tr>
      <w:tr w:rsidR="00657713" w:rsidRPr="006B2D11" w14:paraId="6F60D044" w14:textId="77777777" w:rsidTr="00E229DC">
        <w:trPr>
          <w:trHeight w:val="302"/>
        </w:trPr>
        <w:tc>
          <w:tcPr>
            <w:tcW w:w="162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03D996" w14:textId="77777777" w:rsidR="00657713" w:rsidRPr="006B2D11" w:rsidRDefault="00657713" w:rsidP="00E229DC">
            <w:pPr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20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BF346C" w14:textId="77777777" w:rsidR="00657713" w:rsidRPr="006B2D11" w:rsidRDefault="00657713" w:rsidP="00E229DC">
            <w:pPr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312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4AE069" w14:textId="77777777" w:rsidR="00657713" w:rsidRPr="006B2D11" w:rsidRDefault="00657713" w:rsidP="00E229DC">
            <w:pPr>
              <w:jc w:val="center"/>
              <w:rPr>
                <w:rFonts w:ascii="SimSun" w:eastAsia="SimSun" w:hAnsi="SimSun" w:cs="Calibri"/>
                <w:color w:val="000000"/>
                <w:lang w:eastAsia="zh-CN"/>
              </w:rPr>
            </w:pPr>
          </w:p>
        </w:tc>
        <w:tc>
          <w:tcPr>
            <w:tcW w:w="33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8FF96E" w14:textId="77777777" w:rsidR="00657713" w:rsidRPr="006B2D11" w:rsidRDefault="00657713" w:rsidP="00E229DC">
            <w:pPr>
              <w:jc w:val="center"/>
              <w:rPr>
                <w:rFonts w:ascii="SimSun" w:eastAsia="SimSun" w:hAnsi="SimSun" w:cs="Calibri"/>
                <w:color w:val="000000"/>
                <w:lang w:eastAsia="zh-CN"/>
              </w:rPr>
            </w:pPr>
          </w:p>
        </w:tc>
      </w:tr>
      <w:tr w:rsidR="00657713" w:rsidRPr="006B2D11" w14:paraId="09F81A85" w14:textId="77777777" w:rsidTr="00E229DC">
        <w:trPr>
          <w:trHeight w:val="317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2C2B3" w14:textId="77777777" w:rsidR="00657713" w:rsidRPr="006B2D11" w:rsidRDefault="00657713" w:rsidP="00E229DC">
            <w:pPr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6B2D11">
              <w:rPr>
                <w:rFonts w:ascii="Calibri" w:hAnsi="Calibri" w:cs="Calibri"/>
                <w:color w:val="000000"/>
                <w:lang w:eastAsia="zh-CN"/>
              </w:rPr>
              <w:t>stores/cities/v5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9452EE" w14:textId="77777777" w:rsidR="00657713" w:rsidRPr="006B2D11" w:rsidRDefault="00657713" w:rsidP="00E229DC">
            <w:pPr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6B2D11">
              <w:rPr>
                <w:rFonts w:ascii="Calibri" w:hAnsi="Calibri" w:cs="Calibri"/>
                <w:color w:val="000000"/>
                <w:lang w:eastAsia="zh-CN"/>
              </w:rPr>
              <w:t>stores/cities/v6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3E185A" w14:textId="77777777" w:rsidR="00657713" w:rsidRPr="006B2D11" w:rsidRDefault="00657713" w:rsidP="00E229DC">
            <w:pPr>
              <w:jc w:val="center"/>
              <w:rPr>
                <w:rFonts w:ascii="SimSun" w:eastAsia="SimSun" w:hAnsi="SimSun" w:cs="Calibri"/>
                <w:color w:val="000000"/>
                <w:lang w:eastAsia="zh-CN"/>
              </w:rPr>
            </w:pPr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t>获取指定城市的门店列表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390EC3" w14:textId="77777777" w:rsidR="00657713" w:rsidRPr="006B2D11" w:rsidRDefault="00657713" w:rsidP="00E229DC">
            <w:pPr>
              <w:jc w:val="center"/>
              <w:rPr>
                <w:rFonts w:ascii="SimSun" w:eastAsia="SimSun" w:hAnsi="SimSun" w:cs="Calibri"/>
                <w:color w:val="000000"/>
                <w:lang w:eastAsia="zh-CN"/>
              </w:rPr>
            </w:pPr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t>不下发</w:t>
            </w:r>
            <w:r w:rsidRPr="006B2D11">
              <w:rPr>
                <w:rFonts w:ascii="Calibri" w:eastAsia="SimSun" w:hAnsi="Calibri" w:cs="Calibri"/>
                <w:color w:val="000000"/>
                <w:lang w:eastAsia="zh-CN"/>
              </w:rPr>
              <w:t>FTZ</w:t>
            </w:r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t>门店</w:t>
            </w:r>
          </w:p>
        </w:tc>
      </w:tr>
      <w:tr w:rsidR="00657713" w:rsidRPr="006B2D11" w14:paraId="36BE00C6" w14:textId="77777777" w:rsidTr="00E229DC">
        <w:trPr>
          <w:trHeight w:val="562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1E2554" w14:textId="77777777" w:rsidR="00657713" w:rsidRPr="006B2D11" w:rsidRDefault="00657713" w:rsidP="00E229DC">
            <w:pPr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6B2D11">
              <w:rPr>
                <w:rFonts w:ascii="Calibri" w:hAnsi="Calibri" w:cs="Calibri"/>
                <w:color w:val="000000"/>
                <w:lang w:eastAsia="zh-CN"/>
              </w:rPr>
              <w:t>Home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8AC628" w14:textId="77777777" w:rsidR="00657713" w:rsidRPr="006B2D11" w:rsidRDefault="00657713" w:rsidP="00E229DC">
            <w:pPr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6B2D11">
              <w:rPr>
                <w:rFonts w:ascii="Calibri" w:hAnsi="Calibri" w:cs="Calibri"/>
                <w:color w:val="000000"/>
                <w:lang w:eastAsia="zh-CN"/>
              </w:rPr>
              <w:t>N/A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0C0AD" w14:textId="77777777" w:rsidR="00657713" w:rsidRPr="006B2D11" w:rsidRDefault="00657713" w:rsidP="00E229DC">
            <w:pPr>
              <w:jc w:val="center"/>
              <w:rPr>
                <w:rFonts w:ascii="SimSun" w:eastAsia="SimSun" w:hAnsi="SimSun" w:cs="Calibri"/>
                <w:color w:val="000000"/>
                <w:lang w:eastAsia="zh-CN"/>
              </w:rPr>
            </w:pPr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t>获取指定门店的首页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4C8602" w14:textId="77777777" w:rsidR="00657713" w:rsidRPr="006B2D11" w:rsidRDefault="00657713" w:rsidP="00E229DC">
            <w:pPr>
              <w:jc w:val="center"/>
              <w:rPr>
                <w:rFonts w:ascii="SimSun" w:eastAsia="SimSun" w:hAnsi="SimSun" w:cs="Calibri"/>
                <w:color w:val="000000"/>
                <w:lang w:eastAsia="zh-CN"/>
              </w:rPr>
            </w:pPr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t>新增</w:t>
            </w:r>
            <w:proofErr w:type="spellStart"/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t>targetViewType</w:t>
            </w:r>
            <w:proofErr w:type="spellEnd"/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t>类型9</w:t>
            </w:r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br/>
            </w:r>
            <w:proofErr w:type="spellStart"/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t>targetUrl</w:t>
            </w:r>
            <w:proofErr w:type="spellEnd"/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t>为跳转标识</w:t>
            </w:r>
          </w:p>
        </w:tc>
      </w:tr>
      <w:tr w:rsidR="00657713" w:rsidRPr="006B2D11" w14:paraId="2111456A" w14:textId="77777777" w:rsidTr="00E229DC">
        <w:trPr>
          <w:trHeight w:val="302"/>
        </w:trPr>
        <w:tc>
          <w:tcPr>
            <w:tcW w:w="162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30841F" w14:textId="77777777" w:rsidR="00657713" w:rsidRPr="006B2D11" w:rsidRDefault="00657713" w:rsidP="00E229DC">
            <w:pPr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r w:rsidRPr="006B2D11">
              <w:rPr>
                <w:rFonts w:ascii="Calibri" w:hAnsi="Calibri" w:cs="Calibri"/>
                <w:color w:val="000000"/>
                <w:lang w:eastAsia="zh-CN"/>
              </w:rPr>
              <w:t>N/A</w:t>
            </w:r>
          </w:p>
        </w:tc>
        <w:tc>
          <w:tcPr>
            <w:tcW w:w="20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496B16" w14:textId="77777777" w:rsidR="00657713" w:rsidRPr="006B2D11" w:rsidRDefault="00657713" w:rsidP="00E229DC">
            <w:pPr>
              <w:jc w:val="center"/>
              <w:rPr>
                <w:rFonts w:ascii="Calibri" w:hAnsi="Calibri" w:cs="Calibri"/>
                <w:color w:val="000000"/>
                <w:lang w:eastAsia="zh-CN"/>
              </w:rPr>
            </w:pPr>
            <w:proofErr w:type="spellStart"/>
            <w:r w:rsidRPr="00C6487F">
              <w:rPr>
                <w:rFonts w:ascii="Calibri" w:hAnsi="Calibri" w:cs="Calibri"/>
                <w:color w:val="000000"/>
                <w:lang w:eastAsia="zh-CN"/>
              </w:rPr>
              <w:t>thirdStore</w:t>
            </w:r>
            <w:proofErr w:type="spellEnd"/>
            <w:r w:rsidRPr="00C6487F">
              <w:rPr>
                <w:rFonts w:ascii="Calibri" w:hAnsi="Calibri" w:cs="Calibri"/>
                <w:color w:val="000000"/>
                <w:lang w:eastAsia="zh-CN"/>
              </w:rPr>
              <w:t>/</w:t>
            </w:r>
            <w:proofErr w:type="spellStart"/>
            <w:r w:rsidRPr="00C6487F">
              <w:rPr>
                <w:rFonts w:ascii="Calibri" w:hAnsi="Calibri" w:cs="Calibri"/>
                <w:color w:val="000000"/>
                <w:lang w:eastAsia="zh-CN"/>
              </w:rPr>
              <w:t>thirdPartyUrl</w:t>
            </w:r>
            <w:proofErr w:type="spellEnd"/>
          </w:p>
        </w:tc>
        <w:tc>
          <w:tcPr>
            <w:tcW w:w="312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9DEBF5" w14:textId="77777777" w:rsidR="00657713" w:rsidRPr="006B2D11" w:rsidRDefault="00657713" w:rsidP="00E229DC">
            <w:pPr>
              <w:jc w:val="center"/>
              <w:rPr>
                <w:rFonts w:ascii="SimSun" w:eastAsia="SimSun" w:hAnsi="SimSun" w:cs="Calibri"/>
                <w:color w:val="000000"/>
                <w:lang w:eastAsia="zh-CN"/>
              </w:rPr>
            </w:pPr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t>获取指定跳转标识的全路径</w:t>
            </w:r>
          </w:p>
        </w:tc>
        <w:tc>
          <w:tcPr>
            <w:tcW w:w="33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71DBFC" w14:textId="77777777" w:rsidR="00657713" w:rsidRPr="006B2D11" w:rsidRDefault="00657713" w:rsidP="00E229DC">
            <w:pPr>
              <w:jc w:val="center"/>
              <w:rPr>
                <w:rFonts w:ascii="SimSun" w:eastAsia="SimSun" w:hAnsi="SimSun" w:cs="Calibri"/>
                <w:color w:val="000000"/>
                <w:lang w:eastAsia="zh-CN"/>
              </w:rPr>
            </w:pPr>
            <w:r w:rsidRPr="006B2D11">
              <w:rPr>
                <w:rFonts w:ascii="SimSun" w:eastAsia="SimSun" w:hAnsi="SimSun" w:cs="Calibri" w:hint="eastAsia"/>
                <w:color w:val="000000"/>
                <w:lang w:eastAsia="zh-CN"/>
              </w:rPr>
              <w:t>新增该接口，使用HTTPS</w:t>
            </w:r>
            <w:r>
              <w:rPr>
                <w:rFonts w:ascii="SimSun" w:eastAsia="SimSun" w:hAnsi="SimSun" w:cs="Calibri"/>
                <w:color w:val="000000"/>
                <w:lang w:eastAsia="zh-CN"/>
              </w:rPr>
              <w:t xml:space="preserve"> POST</w:t>
            </w:r>
            <w:r>
              <w:rPr>
                <w:rFonts w:ascii="SimSun" w:eastAsia="SimSun" w:hAnsi="SimSun" w:cs="Calibri" w:hint="eastAsia"/>
                <w:color w:val="000000"/>
                <w:lang w:eastAsia="zh-CN"/>
              </w:rPr>
              <w:t>请求</w:t>
            </w:r>
          </w:p>
        </w:tc>
      </w:tr>
      <w:tr w:rsidR="00657713" w:rsidRPr="006B2D11" w14:paraId="6130E2C7" w14:textId="77777777" w:rsidTr="00E229DC">
        <w:trPr>
          <w:trHeight w:val="302"/>
        </w:trPr>
        <w:tc>
          <w:tcPr>
            <w:tcW w:w="162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A0B885" w14:textId="77777777" w:rsidR="00657713" w:rsidRPr="006B2D11" w:rsidRDefault="00657713" w:rsidP="00E229DC">
            <w:pPr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20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D384F4" w14:textId="77777777" w:rsidR="00657713" w:rsidRPr="006B2D11" w:rsidRDefault="00657713" w:rsidP="00E229DC">
            <w:pPr>
              <w:rPr>
                <w:rFonts w:ascii="Calibri" w:hAnsi="Calibri" w:cs="Calibri"/>
                <w:color w:val="000000"/>
                <w:lang w:eastAsia="zh-CN"/>
              </w:rPr>
            </w:pPr>
          </w:p>
        </w:tc>
        <w:tc>
          <w:tcPr>
            <w:tcW w:w="312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A07F26" w14:textId="77777777" w:rsidR="00657713" w:rsidRPr="006B2D11" w:rsidRDefault="00657713" w:rsidP="00E229DC">
            <w:pPr>
              <w:rPr>
                <w:rFonts w:ascii="SimSun" w:eastAsia="SimSun" w:hAnsi="SimSun" w:cs="Calibri"/>
                <w:color w:val="000000"/>
                <w:lang w:eastAsia="zh-CN"/>
              </w:rPr>
            </w:pPr>
          </w:p>
        </w:tc>
        <w:tc>
          <w:tcPr>
            <w:tcW w:w="33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3AADF8" w14:textId="77777777" w:rsidR="00657713" w:rsidRPr="006B2D11" w:rsidRDefault="00657713" w:rsidP="00E229DC">
            <w:pPr>
              <w:rPr>
                <w:rFonts w:ascii="SimSun" w:eastAsia="SimSun" w:hAnsi="SimSun" w:cs="Calibri"/>
                <w:color w:val="000000"/>
                <w:lang w:eastAsia="zh-CN"/>
              </w:rPr>
            </w:pPr>
          </w:p>
        </w:tc>
      </w:tr>
    </w:tbl>
    <w:p w14:paraId="550CF49E" w14:textId="77777777" w:rsidR="00657713" w:rsidRPr="00657713" w:rsidRDefault="00657713" w:rsidP="00657713">
      <w:pPr>
        <w:rPr>
          <w:rFonts w:eastAsia="SimSun"/>
          <w:lang w:eastAsia="zh-CN"/>
        </w:rPr>
      </w:pPr>
    </w:p>
    <w:p w14:paraId="39459AEC" w14:textId="77777777" w:rsidR="004310EE" w:rsidRPr="004310EE" w:rsidRDefault="004310EE" w:rsidP="004310EE">
      <w:pPr>
        <w:pStyle w:val="3"/>
        <w:tabs>
          <w:tab w:val="clear" w:pos="862"/>
          <w:tab w:val="num" w:pos="720"/>
        </w:tabs>
        <w:ind w:left="720"/>
        <w:rPr>
          <w:rFonts w:ascii="SimSun" w:eastAsia="SimSun" w:hAnsi="SimSun" w:cs="SimSun"/>
          <w:lang w:eastAsia="zh-CN"/>
        </w:rPr>
      </w:pPr>
      <w:bookmarkStart w:id="16" w:name="_Toc464048227"/>
      <w:r w:rsidRPr="004310EE">
        <w:rPr>
          <w:rFonts w:ascii="SimSun" w:eastAsia="SimSun" w:hAnsi="SimSun" w:cs="SimSun" w:hint="eastAsia"/>
          <w:lang w:eastAsia="zh-CN"/>
        </w:rPr>
        <w:lastRenderedPageBreak/>
        <w:t>数据格式</w:t>
      </w:r>
      <w:bookmarkEnd w:id="16"/>
    </w:p>
    <w:p w14:paraId="77C9F626" w14:textId="77777777" w:rsidR="004310EE" w:rsidRPr="004310EE" w:rsidRDefault="004310EE" w:rsidP="004310EE">
      <w:pPr>
        <w:rPr>
          <w:rFonts w:eastAsiaTheme="minorEastAsia"/>
          <w:lang w:eastAsia="zh-CN"/>
        </w:rPr>
      </w:pPr>
    </w:p>
    <w:p w14:paraId="6CFFAE72" w14:textId="44DD5403" w:rsidR="00615817" w:rsidRPr="00F87075" w:rsidRDefault="00D16E0C" w:rsidP="00050210">
      <w:pPr>
        <w:pStyle w:val="2"/>
        <w:rPr>
          <w:rFonts w:eastAsiaTheme="minorEastAsia"/>
          <w:lang w:eastAsia="zh-CN"/>
        </w:rPr>
      </w:pPr>
      <w:bookmarkStart w:id="17" w:name="_Toc464048228"/>
      <w:r>
        <w:rPr>
          <w:rFonts w:eastAsiaTheme="minorEastAsia"/>
          <w:lang w:eastAsia="zh-CN"/>
        </w:rPr>
        <w:t>FTZ Cleanup</w:t>
      </w:r>
      <w:r w:rsidR="00AD395C" w:rsidRPr="00AD395C">
        <w:rPr>
          <w:rFonts w:eastAsiaTheme="minorEastAsia" w:hint="eastAsia"/>
          <w:lang w:eastAsia="zh-CN"/>
        </w:rPr>
        <w:t>设计</w:t>
      </w:r>
      <w:bookmarkEnd w:id="17"/>
    </w:p>
    <w:p w14:paraId="24AF657C" w14:textId="691DB25A" w:rsidR="00615817" w:rsidRDefault="00615817" w:rsidP="00050210">
      <w:pPr>
        <w:pStyle w:val="3"/>
        <w:tabs>
          <w:tab w:val="num" w:pos="720"/>
        </w:tabs>
        <w:ind w:left="720"/>
        <w:rPr>
          <w:rFonts w:ascii="SimSun" w:eastAsia="SimSun" w:hAnsi="SimSun" w:cs="SimSun"/>
          <w:lang w:eastAsia="zh-CN"/>
        </w:rPr>
      </w:pPr>
      <w:bookmarkStart w:id="18" w:name="_Toc464048229"/>
      <w:r>
        <w:rPr>
          <w:rFonts w:ascii="SimSun" w:eastAsia="SimSun" w:hAnsi="SimSun" w:cs="SimSun" w:hint="eastAsia"/>
          <w:lang w:eastAsia="zh-CN"/>
        </w:rPr>
        <w:t>功能算法</w:t>
      </w:r>
      <w:bookmarkEnd w:id="18"/>
    </w:p>
    <w:p w14:paraId="0495A817" w14:textId="0D138075" w:rsidR="00F87075" w:rsidRPr="00697B29" w:rsidRDefault="00697B29" w:rsidP="00697B29">
      <w:pPr>
        <w:rPr>
          <w:rFonts w:eastAsiaTheme="minorEastAsia"/>
          <w:lang w:eastAsia="zh-CN"/>
        </w:rPr>
      </w:pPr>
      <w:r w:rsidRPr="00697B29">
        <w:rPr>
          <w:rFonts w:eastAsiaTheme="minorEastAsia"/>
          <w:lang w:eastAsia="zh-CN"/>
        </w:rPr>
        <w:t>NA</w:t>
      </w:r>
    </w:p>
    <w:p w14:paraId="2ADBD863" w14:textId="3A9D1B07" w:rsidR="00AD395C" w:rsidRDefault="00F87075" w:rsidP="00881454">
      <w:pPr>
        <w:pStyle w:val="3"/>
        <w:tabs>
          <w:tab w:val="num" w:pos="720"/>
        </w:tabs>
        <w:ind w:left="720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 xml:space="preserve"> </w:t>
      </w:r>
      <w:bookmarkStart w:id="19" w:name="_Toc464048230"/>
      <w:r w:rsidR="00881454">
        <w:rPr>
          <w:rFonts w:ascii="SimSun" w:eastAsia="SimSun" w:hAnsi="SimSun" w:cs="SimSun" w:hint="eastAsia"/>
          <w:lang w:eastAsia="zh-CN"/>
        </w:rPr>
        <w:t>业务逻辑</w:t>
      </w:r>
      <w:r w:rsidR="002241EA">
        <w:rPr>
          <w:rFonts w:ascii="SimSun" w:eastAsia="SimSun" w:hAnsi="SimSun" w:cs="SimSun" w:hint="eastAsia"/>
          <w:lang w:eastAsia="zh-CN"/>
        </w:rPr>
        <w:t xml:space="preserve"> Business L</w:t>
      </w:r>
      <w:r w:rsidR="002241EA" w:rsidRPr="002241EA">
        <w:rPr>
          <w:rFonts w:ascii="SimSun" w:eastAsia="SimSun" w:hAnsi="SimSun" w:cs="SimSun"/>
          <w:lang w:eastAsia="zh-CN"/>
        </w:rPr>
        <w:t>ogic</w:t>
      </w:r>
      <w:bookmarkEnd w:id="19"/>
    </w:p>
    <w:p w14:paraId="5813FC5E" w14:textId="77777777" w:rsidR="00410C62" w:rsidRPr="00410C62" w:rsidRDefault="00410C62" w:rsidP="00410C62">
      <w:pPr>
        <w:rPr>
          <w:rFonts w:eastAsia="SimSun"/>
          <w:lang w:eastAsia="zh-CN"/>
        </w:rPr>
      </w:pPr>
    </w:p>
    <w:p w14:paraId="4F6018F2" w14:textId="3AD96369" w:rsidR="00FD7679" w:rsidRDefault="00881454" w:rsidP="000C65D0">
      <w:pPr>
        <w:pStyle w:val="4"/>
        <w:keepNext w:val="0"/>
        <w:tabs>
          <w:tab w:val="clear" w:pos="1008"/>
          <w:tab w:val="num" w:pos="765"/>
        </w:tabs>
        <w:autoSpaceDE w:val="0"/>
        <w:autoSpaceDN w:val="0"/>
        <w:spacing w:before="160" w:after="160"/>
        <w:ind w:left="1134" w:hanging="680"/>
        <w:jc w:val="both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2241EA">
        <w:rPr>
          <w:rFonts w:asciiTheme="minorEastAsia" w:eastAsiaTheme="minorEastAsia" w:hAnsiTheme="minorEastAsia" w:hint="eastAsia"/>
          <w:sz w:val="24"/>
          <w:szCs w:val="24"/>
        </w:rPr>
        <w:t xml:space="preserve">AS-IS </w:t>
      </w:r>
      <w:proofErr w:type="spellStart"/>
      <w:r w:rsidRPr="00881454">
        <w:rPr>
          <w:rFonts w:asciiTheme="minorEastAsia" w:eastAsiaTheme="minorEastAsia" w:hAnsiTheme="minorEastAsia" w:hint="eastAsia"/>
          <w:sz w:val="24"/>
          <w:szCs w:val="24"/>
        </w:rPr>
        <w:t>业务流程</w:t>
      </w:r>
      <w:proofErr w:type="spellEnd"/>
      <w:r w:rsidR="00C25E09">
        <w:rPr>
          <w:rFonts w:asciiTheme="minorEastAsia" w:eastAsiaTheme="minorEastAsia" w:hAnsiTheme="minorEastAsia" w:hint="eastAsia"/>
          <w:sz w:val="24"/>
          <w:szCs w:val="24"/>
          <w:lang w:eastAsia="zh-CN"/>
        </w:rPr>
        <w:t>图</w:t>
      </w:r>
    </w:p>
    <w:p w14:paraId="40C78CD5" w14:textId="77777777" w:rsidR="000C65D0" w:rsidRPr="000C65D0" w:rsidRDefault="000C65D0" w:rsidP="000C65D0">
      <w:pPr>
        <w:rPr>
          <w:lang w:eastAsia="zh-CN"/>
        </w:rPr>
      </w:pPr>
    </w:p>
    <w:p w14:paraId="1A6ED249" w14:textId="75059BCC" w:rsidR="00881454" w:rsidRDefault="00881454" w:rsidP="00881454">
      <w:pPr>
        <w:pStyle w:val="4"/>
        <w:keepNext w:val="0"/>
        <w:tabs>
          <w:tab w:val="clear" w:pos="1008"/>
          <w:tab w:val="num" w:pos="765"/>
        </w:tabs>
        <w:autoSpaceDE w:val="0"/>
        <w:autoSpaceDN w:val="0"/>
        <w:spacing w:before="160" w:after="160"/>
        <w:ind w:left="1134" w:hanging="680"/>
        <w:jc w:val="both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2241EA">
        <w:rPr>
          <w:rFonts w:asciiTheme="minorEastAsia" w:eastAsiaTheme="minorEastAsia" w:hAnsiTheme="minorEastAsia" w:hint="eastAsia"/>
          <w:sz w:val="24"/>
          <w:szCs w:val="24"/>
        </w:rPr>
        <w:t xml:space="preserve">TO-Be </w:t>
      </w:r>
      <w:proofErr w:type="spellStart"/>
      <w:r w:rsidRPr="00881454">
        <w:rPr>
          <w:rFonts w:asciiTheme="minorEastAsia" w:eastAsiaTheme="minorEastAsia" w:hAnsiTheme="minorEastAsia" w:hint="eastAsia"/>
          <w:sz w:val="24"/>
          <w:szCs w:val="24"/>
        </w:rPr>
        <w:t>业务流程</w:t>
      </w:r>
      <w:proofErr w:type="spellEnd"/>
      <w:r w:rsidR="00C25E09">
        <w:rPr>
          <w:rFonts w:asciiTheme="minorEastAsia" w:eastAsiaTheme="minorEastAsia" w:hAnsiTheme="minorEastAsia" w:hint="eastAsia"/>
          <w:sz w:val="24"/>
          <w:szCs w:val="24"/>
          <w:lang w:eastAsia="zh-CN"/>
        </w:rPr>
        <w:t>图</w:t>
      </w:r>
    </w:p>
    <w:p w14:paraId="610B4705" w14:textId="77777777" w:rsidR="001745B7" w:rsidRDefault="001745B7" w:rsidP="001745B7">
      <w:pPr>
        <w:pStyle w:val="af0"/>
        <w:numPr>
          <w:ilvl w:val="0"/>
          <w:numId w:val="24"/>
        </w:numPr>
      </w:pPr>
      <w:bookmarkStart w:id="20" w:name="_Toc462661851"/>
      <w:bookmarkStart w:id="21" w:name="_Toc462745863"/>
      <w:proofErr w:type="spellStart"/>
      <w:r w:rsidRPr="001745B7">
        <w:rPr>
          <w:rFonts w:ascii="SimSun" w:eastAsia="SimSun" w:hAnsi="SimSun" w:cs="SimSun" w:hint="eastAsia"/>
        </w:rPr>
        <w:t>创建</w:t>
      </w:r>
      <w:r w:rsidRPr="001E51DE">
        <w:t>JD</w:t>
      </w:r>
      <w:proofErr w:type="spellEnd"/>
      <w:r w:rsidRPr="001E51DE">
        <w:t xml:space="preserve"> </w:t>
      </w:r>
      <w:proofErr w:type="spellStart"/>
      <w:r w:rsidRPr="001E51DE">
        <w:t>FTZ</w:t>
      </w:r>
      <w:r w:rsidRPr="001745B7">
        <w:rPr>
          <w:rFonts w:ascii="SimSun" w:eastAsia="SimSun" w:hAnsi="SimSun" w:cs="SimSun" w:hint="eastAsia"/>
        </w:rPr>
        <w:t>网页</w:t>
      </w:r>
      <w:bookmarkEnd w:id="20"/>
      <w:bookmarkEnd w:id="21"/>
      <w:proofErr w:type="spellEnd"/>
    </w:p>
    <w:p w14:paraId="7310A809" w14:textId="77777777" w:rsidR="001745B7" w:rsidRPr="001745B7" w:rsidRDefault="001745B7" w:rsidP="001745B7">
      <w:pPr>
        <w:rPr>
          <w:rFonts w:eastAsiaTheme="minorEastAsia"/>
          <w:lang w:eastAsia="zh-CN"/>
        </w:rPr>
      </w:pPr>
    </w:p>
    <w:p w14:paraId="46B1D577" w14:textId="77777777" w:rsidR="00410C62" w:rsidRPr="00B635CD" w:rsidRDefault="00410C62" w:rsidP="00B635CD">
      <w:pPr>
        <w:pStyle w:val="af0"/>
        <w:numPr>
          <w:ilvl w:val="0"/>
          <w:numId w:val="25"/>
        </w:numPr>
        <w:rPr>
          <w:rFonts w:ascii="SimSun" w:eastAsia="SimSun" w:hAnsi="SimSun" w:cs="SimSun"/>
          <w:lang w:eastAsia="zh-CN"/>
        </w:rPr>
      </w:pPr>
      <w:proofErr w:type="spellStart"/>
      <w:r w:rsidRPr="00B635CD">
        <w:rPr>
          <w:rFonts w:ascii="SimSun" w:eastAsia="SimSun" w:hAnsi="SimSun" w:cs="SimSun" w:hint="eastAsia"/>
        </w:rPr>
        <w:t>新建一个</w:t>
      </w:r>
      <w:r>
        <w:t>JD</w:t>
      </w:r>
      <w:proofErr w:type="spellEnd"/>
      <w:r>
        <w:t xml:space="preserve"> </w:t>
      </w:r>
      <w:proofErr w:type="spellStart"/>
      <w:r>
        <w:t>FTZ</w:t>
      </w:r>
      <w:r w:rsidRPr="00B635CD">
        <w:rPr>
          <w:rFonts w:ascii="SimSun" w:eastAsia="SimSun" w:hAnsi="SimSun" w:cs="SimSun" w:hint="eastAsia"/>
        </w:rPr>
        <w:t>的</w:t>
      </w:r>
      <w:r>
        <w:t>Activity</w:t>
      </w:r>
      <w:r w:rsidRPr="00B635CD">
        <w:rPr>
          <w:rFonts w:ascii="SimSun" w:eastAsia="SimSun" w:hAnsi="SimSun" w:cs="SimSun" w:hint="eastAsia"/>
        </w:rPr>
        <w:t>，实现参考礼品卡</w:t>
      </w:r>
      <w:r>
        <w:t>Activity</w:t>
      </w:r>
      <w:proofErr w:type="spellEnd"/>
      <w:r w:rsidRPr="00B635CD">
        <w:rPr>
          <w:rFonts w:ascii="SimSun" w:eastAsia="SimSun" w:hAnsi="SimSun" w:cs="SimSun" w:hint="eastAsia"/>
        </w:rPr>
        <w:t>。</w:t>
      </w:r>
    </w:p>
    <w:p w14:paraId="392B6D25" w14:textId="0BC1A467" w:rsidR="00B635CD" w:rsidRPr="00B635CD" w:rsidRDefault="00B635CD" w:rsidP="00B635CD">
      <w:pPr>
        <w:pStyle w:val="af0"/>
        <w:numPr>
          <w:ilvl w:val="0"/>
          <w:numId w:val="25"/>
        </w:numPr>
        <w:rPr>
          <w:rFonts w:ascii="SimSun" w:eastAsia="SimSun" w:hAnsi="SimSun" w:cs="SimSun"/>
          <w:lang w:eastAsia="zh-CN"/>
        </w:rPr>
      </w:pPr>
      <w:r w:rsidRPr="00B635CD">
        <w:rPr>
          <w:rFonts w:ascii="SimSun" w:eastAsia="SimSun" w:hAnsi="SimSun" w:cs="SimSun"/>
          <w:lang w:eastAsia="zh-CN"/>
        </w:rPr>
        <w:t>JD FTZ</w:t>
      </w:r>
      <w:r w:rsidRPr="00B635CD">
        <w:rPr>
          <w:rFonts w:ascii="SimSun" w:eastAsia="SimSun" w:hAnsi="SimSun" w:cs="SimSun" w:hint="eastAsia"/>
          <w:lang w:eastAsia="zh-CN"/>
        </w:rPr>
        <w:t>主页的</w:t>
      </w:r>
      <w:r w:rsidRPr="00B635CD">
        <w:rPr>
          <w:rFonts w:ascii="SimSun" w:eastAsia="SimSun" w:hAnsi="SimSun" w:cs="SimSun"/>
          <w:lang w:eastAsia="zh-CN"/>
        </w:rPr>
        <w:t>URL</w:t>
      </w:r>
      <w:r w:rsidRPr="00B635CD">
        <w:rPr>
          <w:rFonts w:ascii="SimSun" w:eastAsia="SimSun" w:hAnsi="SimSun" w:cs="SimSun" w:hint="eastAsia"/>
          <w:lang w:eastAsia="zh-CN"/>
        </w:rPr>
        <w:t>通过专用接口从</w:t>
      </w:r>
      <w:r w:rsidRPr="00B635CD">
        <w:rPr>
          <w:rFonts w:ascii="SimSun" w:eastAsia="SimSun" w:hAnsi="SimSun" w:cs="SimSun"/>
          <w:lang w:eastAsia="zh-CN"/>
        </w:rPr>
        <w:t>Server</w:t>
      </w:r>
      <w:r w:rsidRPr="00B635CD">
        <w:rPr>
          <w:rFonts w:ascii="SimSun" w:eastAsia="SimSun" w:hAnsi="SimSun" w:cs="SimSun" w:hint="eastAsia"/>
          <w:lang w:eastAsia="zh-CN"/>
        </w:rPr>
        <w:t>获取。</w:t>
      </w:r>
    </w:p>
    <w:p w14:paraId="2F56FEB0" w14:textId="77777777" w:rsidR="00410C62" w:rsidRDefault="00410C62" w:rsidP="00410C62">
      <w:pPr>
        <w:rPr>
          <w:lang w:eastAsia="zh-CN"/>
        </w:rPr>
      </w:pPr>
    </w:p>
    <w:p w14:paraId="37757237" w14:textId="77777777" w:rsidR="00410C62" w:rsidRDefault="00410C62" w:rsidP="00410C62">
      <w:pPr>
        <w:rPr>
          <w:rFonts w:eastAsiaTheme="minorEastAsia"/>
          <w:lang w:eastAsia="zh-CN"/>
        </w:rPr>
      </w:pPr>
    </w:p>
    <w:p w14:paraId="2FAB7E60" w14:textId="77777777" w:rsidR="00410C62" w:rsidRDefault="00410C62" w:rsidP="00410C62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             </w:t>
      </w:r>
      <w:r>
        <w:rPr>
          <w:noProof/>
          <w:lang w:eastAsia="zh-CN"/>
        </w:rPr>
        <w:drawing>
          <wp:inline distT="0" distB="0" distL="0" distR="0" wp14:anchorId="33D3A85C" wp14:editId="59EE9588">
            <wp:extent cx="3204057" cy="2093072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400" t="11146" r="16000" b="7992"/>
                    <a:stretch/>
                  </pic:blipFill>
                  <pic:spPr bwMode="auto">
                    <a:xfrm>
                      <a:off x="0" y="0"/>
                      <a:ext cx="3204058" cy="209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lang w:eastAsia="zh-CN"/>
        </w:rPr>
        <w:t xml:space="preserve">               </w:t>
      </w:r>
      <w:r>
        <w:rPr>
          <w:noProof/>
          <w:lang w:eastAsia="zh-CN"/>
        </w:rPr>
        <w:drawing>
          <wp:inline distT="0" distB="0" distL="0" distR="0" wp14:anchorId="30EB6084" wp14:editId="50E28730">
            <wp:extent cx="1204212" cy="2142844"/>
            <wp:effectExtent l="0" t="0" r="0" b="0"/>
            <wp:docPr id="5" name="Picture 5" descr="C:\Users\dzhuang\Desktop\FTZ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zhuang\Desktop\FTZ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253" cy="21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ECE8" w14:textId="77777777" w:rsidR="00410C62" w:rsidRPr="002E1FEB" w:rsidRDefault="00410C62" w:rsidP="00410C62">
      <w:pPr>
        <w:jc w:val="center"/>
        <w:rPr>
          <w:rFonts w:eastAsiaTheme="minorEastAsia"/>
          <w:lang w:eastAsia="zh-CN"/>
        </w:rPr>
      </w:pPr>
    </w:p>
    <w:p w14:paraId="075C7DCA" w14:textId="77777777" w:rsidR="00410C62" w:rsidRDefault="00410C62" w:rsidP="001745B7">
      <w:pPr>
        <w:pStyle w:val="af0"/>
        <w:numPr>
          <w:ilvl w:val="0"/>
          <w:numId w:val="24"/>
        </w:numPr>
      </w:pPr>
      <w:bookmarkStart w:id="22" w:name="_Toc462661852"/>
      <w:bookmarkStart w:id="23" w:name="_Toc462745864"/>
      <w:proofErr w:type="spellStart"/>
      <w:r w:rsidRPr="001745B7">
        <w:rPr>
          <w:rFonts w:ascii="SimSun" w:eastAsia="SimSun" w:hAnsi="SimSun" w:cs="SimSun" w:hint="eastAsia"/>
        </w:rPr>
        <w:t>禁止跳转</w:t>
      </w:r>
      <w:r>
        <w:rPr>
          <w:rFonts w:hint="eastAsia"/>
        </w:rPr>
        <w:t>JD</w:t>
      </w:r>
      <w:proofErr w:type="spellEnd"/>
      <w:r>
        <w:rPr>
          <w:rFonts w:hint="eastAsia"/>
        </w:rPr>
        <w:t xml:space="preserve"> APP</w:t>
      </w:r>
      <w:bookmarkEnd w:id="22"/>
      <w:bookmarkEnd w:id="23"/>
    </w:p>
    <w:p w14:paraId="02526B61" w14:textId="77777777" w:rsidR="00410C62" w:rsidRDefault="00410C62" w:rsidP="001745B7">
      <w:pPr>
        <w:ind w:left="360"/>
      </w:pPr>
      <w:proofErr w:type="spellStart"/>
      <w:r>
        <w:rPr>
          <w:rFonts w:ascii="SimSun" w:eastAsia="SimSun" w:hAnsi="SimSun" w:cs="SimSun" w:hint="eastAsia"/>
        </w:rPr>
        <w:t>截取</w:t>
      </w:r>
      <w:r>
        <w:t>JD</w:t>
      </w:r>
      <w:proofErr w:type="spellEnd"/>
      <w:r>
        <w:t xml:space="preserve"> </w:t>
      </w:r>
      <w:proofErr w:type="spellStart"/>
      <w:r>
        <w:t>FTZ</w:t>
      </w:r>
      <w:r>
        <w:rPr>
          <w:rFonts w:ascii="SimSun" w:eastAsia="SimSun" w:hAnsi="SimSun" w:cs="SimSun" w:hint="eastAsia"/>
        </w:rPr>
        <w:t>页面内的</w:t>
      </w:r>
      <w:r>
        <w:t>URL</w:t>
      </w:r>
      <w:r>
        <w:rPr>
          <w:rFonts w:ascii="SimSun" w:eastAsia="SimSun" w:hAnsi="SimSun" w:cs="SimSun" w:hint="eastAsia"/>
        </w:rPr>
        <w:t>跳转</w:t>
      </w:r>
      <w:r>
        <w:t>shouldStartLoadWithRequest</w:t>
      </w:r>
      <w:r>
        <w:rPr>
          <w:rFonts w:ascii="SimSun" w:eastAsia="SimSun" w:hAnsi="SimSun" w:cs="SimSun" w:hint="eastAsia"/>
        </w:rPr>
        <w:t>，如果是跳转到</w:t>
      </w:r>
      <w:r>
        <w:t>JD</w:t>
      </w:r>
      <w:proofErr w:type="spellEnd"/>
      <w:r>
        <w:t xml:space="preserve"> </w:t>
      </w:r>
      <w:proofErr w:type="spellStart"/>
      <w:r>
        <w:t>App</w:t>
      </w:r>
      <w:r>
        <w:rPr>
          <w:rFonts w:ascii="SimSun" w:eastAsia="SimSun" w:hAnsi="SimSun" w:cs="SimSun" w:hint="eastAsia"/>
        </w:rPr>
        <w:t>的</w:t>
      </w:r>
      <w:r>
        <w:t>URL</w:t>
      </w:r>
      <w:proofErr w:type="spellEnd"/>
      <w:r>
        <w:t xml:space="preserve"> (e.g., </w:t>
      </w:r>
      <w:proofErr w:type="gramStart"/>
      <w:r>
        <w:t>JD:</w:t>
      </w:r>
      <w:proofErr w:type="gramEnd"/>
      <w:r>
        <w:t>//)</w:t>
      </w:r>
      <w:r>
        <w:rPr>
          <w:rFonts w:ascii="SimSun" w:eastAsia="SimSun" w:hAnsi="SimSun" w:cs="SimSun" w:hint="eastAsia"/>
        </w:rPr>
        <w:t>，</w:t>
      </w:r>
      <w:proofErr w:type="spellStart"/>
      <w:r>
        <w:rPr>
          <w:rFonts w:ascii="SimSun" w:eastAsia="SimSun" w:hAnsi="SimSun" w:cs="SimSun" w:hint="eastAsia"/>
        </w:rPr>
        <w:t>则禁止该跳转</w:t>
      </w:r>
      <w:proofErr w:type="spellEnd"/>
      <w:r>
        <w:rPr>
          <w:rFonts w:ascii="SimSun" w:eastAsia="SimSun" w:hAnsi="SimSun" w:cs="SimSun" w:hint="eastAsia"/>
        </w:rPr>
        <w:t>。</w:t>
      </w:r>
    </w:p>
    <w:p w14:paraId="2EEE162C" w14:textId="77777777" w:rsidR="00410C62" w:rsidRPr="004A133D" w:rsidRDefault="00410C62" w:rsidP="00410C62"/>
    <w:p w14:paraId="7ED556B9" w14:textId="77777777" w:rsidR="00410C62" w:rsidRDefault="00410C62" w:rsidP="001745B7">
      <w:pPr>
        <w:pStyle w:val="af0"/>
        <w:numPr>
          <w:ilvl w:val="0"/>
          <w:numId w:val="24"/>
        </w:numPr>
      </w:pPr>
      <w:bookmarkStart w:id="24" w:name="_Toc462661853"/>
      <w:bookmarkStart w:id="25" w:name="_Toc462745865"/>
      <w:proofErr w:type="spellStart"/>
      <w:r w:rsidRPr="001745B7">
        <w:rPr>
          <w:rFonts w:eastAsia="SimSun" w:hint="eastAsia"/>
        </w:rPr>
        <w:t>历史网页返回</w:t>
      </w:r>
      <w:bookmarkEnd w:id="24"/>
      <w:bookmarkEnd w:id="25"/>
      <w:proofErr w:type="spellEnd"/>
    </w:p>
    <w:p w14:paraId="439D9539" w14:textId="48376D58" w:rsidR="00F611AE" w:rsidRPr="00F611AE" w:rsidRDefault="00410C62" w:rsidP="00F611AE">
      <w:pPr>
        <w:pStyle w:val="af0"/>
        <w:numPr>
          <w:ilvl w:val="0"/>
          <w:numId w:val="22"/>
        </w:numPr>
        <w:spacing w:after="200" w:line="276" w:lineRule="auto"/>
      </w:pPr>
      <w:proofErr w:type="spellStart"/>
      <w:r>
        <w:rPr>
          <w:rFonts w:ascii="SimSun" w:eastAsia="SimSun" w:hAnsi="SimSun" w:cs="SimSun" w:hint="eastAsia"/>
        </w:rPr>
        <w:t>关闭</w:t>
      </w:r>
      <w:proofErr w:type="spellEnd"/>
    </w:p>
    <w:p w14:paraId="68B47507" w14:textId="0F4D3C4E" w:rsidR="00F611AE" w:rsidRPr="00F611AE" w:rsidRDefault="00F611AE" w:rsidP="00F611AE">
      <w:pPr>
        <w:pStyle w:val="af0"/>
        <w:numPr>
          <w:ilvl w:val="1"/>
          <w:numId w:val="22"/>
        </w:numPr>
        <w:spacing w:after="200" w:line="276" w:lineRule="auto"/>
        <w:rPr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界面左上角设计关闭按钮</w:t>
      </w:r>
    </w:p>
    <w:p w14:paraId="0C324B3B" w14:textId="77777777" w:rsidR="00410C62" w:rsidRDefault="00410C62" w:rsidP="00410C62">
      <w:pPr>
        <w:pStyle w:val="af0"/>
        <w:numPr>
          <w:ilvl w:val="1"/>
          <w:numId w:val="22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如果是从速购首页跳转</w:t>
      </w:r>
      <w:r>
        <w:rPr>
          <w:lang w:eastAsia="zh-CN"/>
        </w:rPr>
        <w:t>JD FTZ</w:t>
      </w:r>
      <w:r>
        <w:rPr>
          <w:rFonts w:ascii="SimSun" w:eastAsia="SimSun" w:hAnsi="SimSun" w:cs="SimSun" w:hint="eastAsia"/>
          <w:lang w:eastAsia="zh-CN"/>
        </w:rPr>
        <w:t>，点击关闭，返回到速购首页</w:t>
      </w:r>
    </w:p>
    <w:p w14:paraId="007CD899" w14:textId="77777777" w:rsidR="00410C62" w:rsidRDefault="00410C62" w:rsidP="00410C62">
      <w:pPr>
        <w:pStyle w:val="af0"/>
        <w:numPr>
          <w:ilvl w:val="1"/>
          <w:numId w:val="22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如果是从选择城市页面跳转</w:t>
      </w:r>
      <w:r>
        <w:rPr>
          <w:lang w:eastAsia="zh-CN"/>
        </w:rPr>
        <w:t>JD FTZ</w:t>
      </w:r>
      <w:r>
        <w:rPr>
          <w:rFonts w:ascii="SimSun" w:eastAsia="SimSun" w:hAnsi="SimSun" w:cs="SimSun" w:hint="eastAsia"/>
          <w:lang w:eastAsia="zh-CN"/>
        </w:rPr>
        <w:t>，点击关闭，返回选择城市页面</w:t>
      </w:r>
    </w:p>
    <w:p w14:paraId="508E27F8" w14:textId="77777777" w:rsidR="00410C62" w:rsidRDefault="00410C62" w:rsidP="00410C62">
      <w:pPr>
        <w:pStyle w:val="af0"/>
        <w:numPr>
          <w:ilvl w:val="0"/>
          <w:numId w:val="22"/>
        </w:numPr>
        <w:spacing w:after="200" w:line="276" w:lineRule="auto"/>
      </w:pPr>
      <w:proofErr w:type="spellStart"/>
      <w:r>
        <w:rPr>
          <w:rFonts w:ascii="SimSun" w:eastAsia="SimSun" w:hAnsi="SimSun" w:cs="SimSun" w:hint="eastAsia"/>
        </w:rPr>
        <w:lastRenderedPageBreak/>
        <w:t>返回</w:t>
      </w:r>
      <w:proofErr w:type="spellEnd"/>
    </w:p>
    <w:p w14:paraId="78A02C62" w14:textId="050DECDC" w:rsidR="00410C62" w:rsidRPr="00CB008D" w:rsidRDefault="00347A0C" w:rsidP="00410C62">
      <w:pPr>
        <w:pStyle w:val="af0"/>
        <w:numPr>
          <w:ilvl w:val="1"/>
          <w:numId w:val="22"/>
        </w:numPr>
        <w:spacing w:after="200" w:line="276" w:lineRule="auto"/>
        <w:rPr>
          <w:rFonts w:hint="eastAsia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操作手机返回键回退网页。</w:t>
      </w:r>
    </w:p>
    <w:p w14:paraId="43CFD7EA" w14:textId="2758D10F" w:rsidR="00CB008D" w:rsidRPr="00B5548E" w:rsidRDefault="00205A2D" w:rsidP="00CB008D">
      <w:pPr>
        <w:pStyle w:val="af0"/>
        <w:numPr>
          <w:ilvl w:val="0"/>
          <w:numId w:val="24"/>
        </w:numPr>
        <w:spacing w:after="200" w:line="276" w:lineRule="auto"/>
        <w:rPr>
          <w:rFonts w:hint="eastAsia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送货上门</w:t>
      </w:r>
      <w:r w:rsidR="00CB008D">
        <w:rPr>
          <w:rFonts w:ascii="SimSun" w:eastAsia="SimSun" w:hAnsi="SimSun" w:cs="SimSun" w:hint="eastAsia"/>
          <w:lang w:eastAsia="zh-CN"/>
        </w:rPr>
        <w:t>地址</w:t>
      </w:r>
      <w:r>
        <w:rPr>
          <w:rFonts w:ascii="SimSun" w:eastAsia="SimSun" w:hAnsi="SimSun" w:cs="SimSun" w:hint="eastAsia"/>
          <w:lang w:eastAsia="zh-CN"/>
        </w:rPr>
        <w:t>选择</w:t>
      </w:r>
      <w:r w:rsidR="00CB008D">
        <w:rPr>
          <w:rFonts w:ascii="SimSun" w:eastAsia="SimSun" w:hAnsi="SimSun" w:cs="SimSun" w:hint="eastAsia"/>
          <w:lang w:eastAsia="zh-CN"/>
        </w:rPr>
        <w:t>逻辑</w:t>
      </w:r>
    </w:p>
    <w:p w14:paraId="1F42FC69" w14:textId="176E21A5" w:rsidR="00B5548E" w:rsidRPr="00CB008D" w:rsidRDefault="00A35E12" w:rsidP="003321EB">
      <w:pPr>
        <w:pStyle w:val="af0"/>
        <w:spacing w:after="200" w:line="276" w:lineRule="auto"/>
        <w:jc w:val="center"/>
        <w:rPr>
          <w:lang w:eastAsia="zh-CN"/>
        </w:rPr>
      </w:pPr>
      <w:r>
        <w:object w:dxaOrig="4868" w:dyaOrig="9892" w14:anchorId="7473BE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494.25pt" o:ole="">
            <v:imagedata r:id="rId15" o:title=""/>
          </v:shape>
          <o:OLEObject Type="Embed" ProgID="Visio.Drawing.11" ShapeID="_x0000_i1025" DrawAspect="Content" ObjectID="_1537790971" r:id="rId16"/>
        </w:object>
      </w:r>
    </w:p>
    <w:p w14:paraId="79847E68" w14:textId="30BF35A8" w:rsidR="00CB008D" w:rsidRPr="0062695C" w:rsidRDefault="00CB008D" w:rsidP="00CB008D">
      <w:pPr>
        <w:pStyle w:val="af0"/>
        <w:numPr>
          <w:ilvl w:val="0"/>
          <w:numId w:val="24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开始购物逻辑</w:t>
      </w:r>
    </w:p>
    <w:p w14:paraId="4272B17A" w14:textId="2D9C39F1" w:rsidR="000C65D0" w:rsidRDefault="00BA1F3F" w:rsidP="003321EB">
      <w:pPr>
        <w:jc w:val="center"/>
        <w:rPr>
          <w:rFonts w:eastAsiaTheme="minorEastAsia" w:hint="eastAsia"/>
          <w:lang w:eastAsia="zh-CN"/>
        </w:rPr>
      </w:pPr>
      <w:r>
        <w:object w:dxaOrig="5029" w:dyaOrig="10119" w14:anchorId="2629D34F">
          <v:shape id="_x0000_i1027" type="#_x0000_t75" style="width:251.25pt;height:506.25pt" o:ole="">
            <v:imagedata r:id="rId17" o:title=""/>
          </v:shape>
          <o:OLEObject Type="Embed" ProgID="Visio.Drawing.11" ShapeID="_x0000_i1027" DrawAspect="Content" ObjectID="_1537790972" r:id="rId18"/>
        </w:object>
      </w:r>
    </w:p>
    <w:p w14:paraId="7B523A85" w14:textId="77777777" w:rsidR="008172E8" w:rsidRDefault="008172E8" w:rsidP="003321EB">
      <w:pPr>
        <w:jc w:val="center"/>
        <w:rPr>
          <w:rFonts w:eastAsiaTheme="minorEastAsia" w:hint="eastAsia"/>
          <w:lang w:eastAsia="zh-CN"/>
        </w:rPr>
      </w:pPr>
    </w:p>
    <w:p w14:paraId="1C9C0804" w14:textId="3658C9FA" w:rsidR="008172E8" w:rsidRDefault="008172E8" w:rsidP="008172E8">
      <w:pPr>
        <w:pStyle w:val="af0"/>
        <w:numPr>
          <w:ilvl w:val="0"/>
          <w:numId w:val="24"/>
        </w:numPr>
        <w:rPr>
          <w:rFonts w:eastAsiaTheme="minorEastAsia"/>
          <w:lang w:eastAsia="zh-CN"/>
        </w:rPr>
      </w:pPr>
      <w:r w:rsidRPr="008172E8">
        <w:rPr>
          <w:rFonts w:eastAsiaTheme="minorEastAsia" w:hint="eastAsia"/>
          <w:lang w:eastAsia="zh-CN"/>
        </w:rPr>
        <w:t>选择城市逻辑</w:t>
      </w:r>
    </w:p>
    <w:p w14:paraId="0F8647C1" w14:textId="71322126" w:rsidR="008172E8" w:rsidRPr="008172E8" w:rsidRDefault="003E03AB" w:rsidP="003E03AB">
      <w:pPr>
        <w:pStyle w:val="af0"/>
        <w:jc w:val="center"/>
        <w:rPr>
          <w:rFonts w:eastAsiaTheme="minorEastAsia" w:hint="eastAsia"/>
          <w:lang w:eastAsia="zh-CN"/>
        </w:rPr>
      </w:pPr>
      <w:r>
        <w:object w:dxaOrig="3394" w:dyaOrig="7114" w14:anchorId="7FE78DA6">
          <v:shape id="_x0000_i1026" type="#_x0000_t75" style="width:169.5pt;height:355.5pt" o:ole="">
            <v:imagedata r:id="rId19" o:title=""/>
          </v:shape>
          <o:OLEObject Type="Embed" ProgID="Visio.Drawing.11" ShapeID="_x0000_i1026" DrawAspect="Content" ObjectID="_1537790973" r:id="rId20"/>
        </w:object>
      </w:r>
    </w:p>
    <w:p w14:paraId="490BBFAD" w14:textId="78448B6B" w:rsidR="00AD395C" w:rsidRDefault="00881454" w:rsidP="00881454">
      <w:pPr>
        <w:pStyle w:val="4"/>
        <w:keepNext w:val="0"/>
        <w:tabs>
          <w:tab w:val="clear" w:pos="1008"/>
          <w:tab w:val="num" w:pos="765"/>
        </w:tabs>
        <w:autoSpaceDE w:val="0"/>
        <w:autoSpaceDN w:val="0"/>
        <w:spacing w:before="160" w:after="160"/>
        <w:ind w:left="1134" w:hanging="680"/>
        <w:jc w:val="both"/>
        <w:rPr>
          <w:rFonts w:asciiTheme="minorEastAsia" w:eastAsiaTheme="minorEastAsia" w:hAnsiTheme="minorEastAsia"/>
          <w:sz w:val="24"/>
          <w:szCs w:val="24"/>
          <w:lang w:eastAsia="zh-CN"/>
        </w:rPr>
      </w:pPr>
      <w:proofErr w:type="spellStart"/>
      <w:r w:rsidRPr="00881454">
        <w:rPr>
          <w:rFonts w:asciiTheme="minorEastAsia" w:eastAsiaTheme="minorEastAsia" w:hAnsiTheme="minorEastAsia" w:hint="eastAsia"/>
          <w:sz w:val="24"/>
          <w:szCs w:val="24"/>
        </w:rPr>
        <w:t>相关业务逻辑说</w:t>
      </w:r>
      <w:r w:rsidRPr="002241EA">
        <w:rPr>
          <w:rFonts w:asciiTheme="minorEastAsia" w:eastAsiaTheme="minorEastAsia" w:hAnsiTheme="minorEastAsia" w:hint="eastAsia"/>
          <w:sz w:val="24"/>
          <w:szCs w:val="24"/>
        </w:rPr>
        <w:t>明</w:t>
      </w:r>
      <w:proofErr w:type="spellEnd"/>
    </w:p>
    <w:p w14:paraId="4C294E23" w14:textId="1160CF56" w:rsidR="00402FCE" w:rsidRPr="00AD395C" w:rsidRDefault="00402FCE" w:rsidP="00402FCE">
      <w:pPr>
        <w:pStyle w:val="3"/>
        <w:tabs>
          <w:tab w:val="num" w:pos="720"/>
        </w:tabs>
        <w:ind w:left="720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 xml:space="preserve"> </w:t>
      </w:r>
      <w:bookmarkStart w:id="26" w:name="_Toc464048231"/>
      <w:r>
        <w:rPr>
          <w:rFonts w:ascii="SimSun" w:eastAsia="SimSun" w:hAnsi="SimSun" w:cs="SimSun" w:hint="eastAsia"/>
          <w:lang w:eastAsia="zh-CN"/>
        </w:rPr>
        <w:t>代码框架 Code Framework</w:t>
      </w:r>
      <w:bookmarkEnd w:id="26"/>
    </w:p>
    <w:p w14:paraId="6FA590EE" w14:textId="2CEA07DF" w:rsidR="00615817" w:rsidRDefault="00615817" w:rsidP="00402FCE">
      <w:pPr>
        <w:pStyle w:val="4"/>
        <w:keepNext w:val="0"/>
        <w:tabs>
          <w:tab w:val="clear" w:pos="1008"/>
          <w:tab w:val="num" w:pos="765"/>
        </w:tabs>
        <w:autoSpaceDE w:val="0"/>
        <w:autoSpaceDN w:val="0"/>
        <w:spacing w:before="160" w:after="160"/>
        <w:ind w:left="1134" w:hanging="680"/>
        <w:jc w:val="both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类图</w:t>
      </w:r>
      <w:r w:rsidR="003113E5">
        <w:rPr>
          <w:rFonts w:asciiTheme="minorEastAsia" w:eastAsiaTheme="minorEastAsia" w:hAnsiTheme="minorEastAsia" w:hint="eastAsia"/>
          <w:sz w:val="24"/>
          <w:szCs w:val="24"/>
          <w:lang w:eastAsia="zh-CN"/>
        </w:rPr>
        <w:t>概要设计</w:t>
      </w:r>
    </w:p>
    <w:p w14:paraId="67A777EB" w14:textId="3DB5DE57" w:rsidR="00402FCE" w:rsidRDefault="00615817" w:rsidP="00615817">
      <w:pPr>
        <w:pStyle w:val="4"/>
        <w:keepNext w:val="0"/>
        <w:numPr>
          <w:ilvl w:val="0"/>
          <w:numId w:val="0"/>
        </w:numPr>
        <w:autoSpaceDE w:val="0"/>
        <w:autoSpaceDN w:val="0"/>
        <w:spacing w:before="160" w:after="160"/>
        <w:ind w:left="454"/>
        <w:jc w:val="both"/>
        <w:rPr>
          <w:rFonts w:eastAsia="SimSun" w:cs="SimSun"/>
          <w:b w:val="0"/>
          <w:bCs w:val="0"/>
          <w:i/>
          <w:iCs/>
          <w:color w:val="0000FF"/>
          <w:sz w:val="21"/>
          <w:szCs w:val="20"/>
          <w:lang w:eastAsia="zh-CN"/>
        </w:rPr>
      </w:pPr>
      <w:r w:rsidRPr="00615817">
        <w:rPr>
          <w:rFonts w:eastAsia="SimSun" w:cs="SimSun" w:hint="eastAsia"/>
          <w:b w:val="0"/>
          <w:bCs w:val="0"/>
          <w:i/>
          <w:iCs/>
          <w:color w:val="0000FF"/>
          <w:sz w:val="21"/>
          <w:szCs w:val="20"/>
          <w:lang w:eastAsia="zh-CN"/>
        </w:rPr>
        <w:t>数据描述</w:t>
      </w:r>
      <w:r w:rsidRPr="00615817">
        <w:rPr>
          <w:rFonts w:eastAsia="SimSun" w:cs="SimSun" w:hint="eastAsia"/>
          <w:b w:val="0"/>
          <w:bCs w:val="0"/>
          <w:i/>
          <w:iCs/>
          <w:color w:val="0000FF"/>
          <w:sz w:val="21"/>
          <w:szCs w:val="20"/>
          <w:lang w:eastAsia="zh-CN"/>
        </w:rPr>
        <w:t>+Function</w:t>
      </w:r>
      <w:r w:rsidRPr="00615817">
        <w:rPr>
          <w:rFonts w:eastAsia="SimSun" w:cs="SimSun" w:hint="eastAsia"/>
          <w:b w:val="0"/>
          <w:bCs w:val="0"/>
          <w:i/>
          <w:iCs/>
          <w:color w:val="0000FF"/>
          <w:sz w:val="21"/>
          <w:szCs w:val="20"/>
          <w:lang w:eastAsia="zh-CN"/>
        </w:rPr>
        <w:t>定义</w:t>
      </w:r>
    </w:p>
    <w:p w14:paraId="0DCEA836" w14:textId="5AA41ED2" w:rsidR="00615817" w:rsidRDefault="00615817" w:rsidP="00615817">
      <w:pPr>
        <w:pStyle w:val="4"/>
        <w:keepNext w:val="0"/>
        <w:tabs>
          <w:tab w:val="clear" w:pos="1008"/>
          <w:tab w:val="num" w:pos="765"/>
        </w:tabs>
        <w:autoSpaceDE w:val="0"/>
        <w:autoSpaceDN w:val="0"/>
        <w:spacing w:before="160" w:after="160"/>
        <w:ind w:left="1134" w:hanging="680"/>
        <w:jc w:val="both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模块包结构</w:t>
      </w:r>
      <w:r w:rsidR="003113E5">
        <w:rPr>
          <w:rFonts w:asciiTheme="minorEastAsia" w:eastAsiaTheme="minorEastAsia" w:hAnsiTheme="minorEastAsia" w:hint="eastAsia"/>
          <w:sz w:val="24"/>
          <w:szCs w:val="24"/>
          <w:lang w:eastAsia="zh-CN"/>
        </w:rPr>
        <w:t>概要设计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 xml:space="preserve"> </w:t>
      </w:r>
    </w:p>
    <w:p w14:paraId="7BFAB978" w14:textId="5CAA234F" w:rsidR="00F87075" w:rsidRDefault="00C02905" w:rsidP="00F87075">
      <w:pPr>
        <w:pStyle w:val="4"/>
        <w:keepNext w:val="0"/>
        <w:numPr>
          <w:ilvl w:val="0"/>
          <w:numId w:val="0"/>
        </w:numPr>
        <w:autoSpaceDE w:val="0"/>
        <w:autoSpaceDN w:val="0"/>
        <w:spacing w:before="160" w:after="160"/>
        <w:ind w:left="454"/>
        <w:jc w:val="both"/>
        <w:rPr>
          <w:rFonts w:eastAsia="SimSun" w:cs="SimSun"/>
          <w:b w:val="0"/>
          <w:bCs w:val="0"/>
          <w:i/>
          <w:iCs/>
          <w:color w:val="0000FF"/>
          <w:sz w:val="21"/>
          <w:szCs w:val="20"/>
          <w:lang w:eastAsia="zh-CN"/>
        </w:rPr>
      </w:pPr>
      <w:r>
        <w:rPr>
          <w:rFonts w:eastAsia="SimSun" w:cs="SimSun" w:hint="eastAsia"/>
          <w:b w:val="0"/>
          <w:bCs w:val="0"/>
          <w:i/>
          <w:iCs/>
          <w:color w:val="0000FF"/>
          <w:sz w:val="21"/>
          <w:szCs w:val="20"/>
          <w:lang w:eastAsia="zh-CN"/>
        </w:rPr>
        <w:t>Java</w:t>
      </w:r>
      <w:r w:rsidR="00615817">
        <w:rPr>
          <w:rFonts w:eastAsia="SimSun" w:cs="SimSun" w:hint="eastAsia"/>
          <w:b w:val="0"/>
          <w:bCs w:val="0"/>
          <w:i/>
          <w:iCs/>
          <w:color w:val="0000FF"/>
          <w:sz w:val="21"/>
          <w:szCs w:val="20"/>
          <w:lang w:eastAsia="zh-CN"/>
        </w:rPr>
        <w:t xml:space="preserve"> </w:t>
      </w:r>
      <w:r w:rsidR="00615817">
        <w:rPr>
          <w:rFonts w:eastAsia="SimSun" w:cs="SimSun" w:hint="eastAsia"/>
          <w:b w:val="0"/>
          <w:bCs w:val="0"/>
          <w:i/>
          <w:iCs/>
          <w:color w:val="0000FF"/>
          <w:sz w:val="21"/>
          <w:szCs w:val="20"/>
          <w:lang w:eastAsia="zh-CN"/>
        </w:rPr>
        <w:t>模块包或者</w:t>
      </w:r>
      <w:r>
        <w:rPr>
          <w:rFonts w:eastAsia="SimSun" w:cs="SimSun" w:hint="eastAsia"/>
          <w:b w:val="0"/>
          <w:bCs w:val="0"/>
          <w:i/>
          <w:iCs/>
          <w:color w:val="0000FF"/>
          <w:sz w:val="21"/>
          <w:szCs w:val="20"/>
          <w:lang w:eastAsia="zh-CN"/>
        </w:rPr>
        <w:t>子包结构</w:t>
      </w:r>
    </w:p>
    <w:p w14:paraId="63324BF9" w14:textId="26E29C6B" w:rsidR="00831811" w:rsidRDefault="00831811" w:rsidP="00831811">
      <w:pPr>
        <w:pStyle w:val="4"/>
        <w:keepNext w:val="0"/>
        <w:tabs>
          <w:tab w:val="clear" w:pos="1008"/>
          <w:tab w:val="num" w:pos="765"/>
        </w:tabs>
        <w:autoSpaceDE w:val="0"/>
        <w:autoSpaceDN w:val="0"/>
        <w:spacing w:before="160" w:after="160"/>
        <w:ind w:left="1134" w:hanging="680"/>
        <w:jc w:val="both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时序图</w:t>
      </w:r>
    </w:p>
    <w:p w14:paraId="26B0AEE5" w14:textId="77777777" w:rsidR="00831811" w:rsidRDefault="00831811" w:rsidP="00831811">
      <w:pPr>
        <w:rPr>
          <w:rFonts w:eastAsiaTheme="minorEastAsia" w:hint="eastAsia"/>
          <w:lang w:eastAsia="zh-CN"/>
        </w:rPr>
      </w:pPr>
    </w:p>
    <w:p w14:paraId="6BF08EB7" w14:textId="77777777" w:rsidR="0009495E" w:rsidRDefault="0009495E" w:rsidP="00831811">
      <w:pPr>
        <w:rPr>
          <w:rFonts w:eastAsiaTheme="minorEastAsia" w:hint="eastAsia"/>
          <w:lang w:eastAsia="zh-CN"/>
        </w:rPr>
      </w:pPr>
    </w:p>
    <w:p w14:paraId="06A00216" w14:textId="77777777" w:rsidR="0009495E" w:rsidRDefault="0009495E" w:rsidP="00831811">
      <w:pPr>
        <w:rPr>
          <w:rFonts w:eastAsiaTheme="minorEastAsia" w:hint="eastAsia"/>
          <w:lang w:eastAsia="zh-CN"/>
        </w:rPr>
      </w:pPr>
    </w:p>
    <w:p w14:paraId="437CC65B" w14:textId="77777777" w:rsidR="0009495E" w:rsidRDefault="0009495E" w:rsidP="00831811">
      <w:pPr>
        <w:rPr>
          <w:rFonts w:eastAsiaTheme="minorEastAsia" w:hint="eastAsia"/>
          <w:lang w:eastAsia="zh-CN"/>
        </w:rPr>
      </w:pPr>
    </w:p>
    <w:p w14:paraId="24D26C06" w14:textId="77777777" w:rsidR="0009495E" w:rsidRDefault="0009495E" w:rsidP="00831811">
      <w:pPr>
        <w:rPr>
          <w:rFonts w:eastAsiaTheme="minorEastAsia" w:hint="eastAsia"/>
          <w:lang w:eastAsia="zh-CN"/>
        </w:rPr>
      </w:pPr>
    </w:p>
    <w:p w14:paraId="3786E94A" w14:textId="77777777" w:rsidR="0009495E" w:rsidRPr="00831811" w:rsidRDefault="0009495E" w:rsidP="00831811">
      <w:pPr>
        <w:rPr>
          <w:rFonts w:eastAsiaTheme="minorEastAsia"/>
          <w:lang w:eastAsia="zh-CN"/>
        </w:rPr>
      </w:pPr>
    </w:p>
    <w:p w14:paraId="2BBECF55" w14:textId="017F6CD2" w:rsidR="00881454" w:rsidRDefault="00615817" w:rsidP="001C60E0">
      <w:pPr>
        <w:pStyle w:val="3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lastRenderedPageBreak/>
        <w:t xml:space="preserve"> </w:t>
      </w:r>
      <w:bookmarkStart w:id="27" w:name="_Toc464048232"/>
      <w:r w:rsidR="0059001A" w:rsidRPr="0059001A">
        <w:rPr>
          <w:rFonts w:eastAsia="SimSun" w:hint="eastAsia"/>
          <w:lang w:eastAsia="zh-CN"/>
        </w:rPr>
        <w:t>用户</w:t>
      </w:r>
      <w:proofErr w:type="spellStart"/>
      <w:r w:rsidR="0059001A" w:rsidRPr="001C60E0">
        <w:rPr>
          <w:rFonts w:eastAsia="SimSun" w:hint="eastAsia"/>
        </w:rPr>
        <w:t>界面</w:t>
      </w:r>
      <w:proofErr w:type="spellEnd"/>
      <w:r w:rsidR="002241EA">
        <w:rPr>
          <w:rFonts w:eastAsia="SimSun" w:hint="eastAsia"/>
          <w:lang w:eastAsia="zh-CN"/>
        </w:rPr>
        <w:t xml:space="preserve"> UI Design</w:t>
      </w:r>
      <w:bookmarkEnd w:id="27"/>
    </w:p>
    <w:p w14:paraId="5F1D0935" w14:textId="697863A0" w:rsidR="00200651" w:rsidRDefault="00200651" w:rsidP="00200651">
      <w:pPr>
        <w:pStyle w:val="4"/>
        <w:keepNext w:val="0"/>
        <w:tabs>
          <w:tab w:val="clear" w:pos="1008"/>
          <w:tab w:val="num" w:pos="765"/>
        </w:tabs>
        <w:autoSpaceDE w:val="0"/>
        <w:autoSpaceDN w:val="0"/>
        <w:spacing w:before="160" w:after="160"/>
        <w:ind w:left="1134" w:hanging="680"/>
        <w:jc w:val="both"/>
        <w:rPr>
          <w:rFonts w:asciiTheme="minorEastAsia" w:eastAsiaTheme="minorEastAsia" w:hAnsiTheme="minorEastAsia" w:hint="eastAsia"/>
          <w:sz w:val="24"/>
          <w:szCs w:val="24"/>
          <w:lang w:eastAsia="zh-CN"/>
        </w:rPr>
      </w:pPr>
      <w:proofErr w:type="spellStart"/>
      <w:r w:rsidRPr="00200651">
        <w:rPr>
          <w:rFonts w:asciiTheme="minorEastAsia" w:eastAsiaTheme="minorEastAsia" w:hAnsiTheme="minorEastAsia" w:hint="eastAsia"/>
          <w:sz w:val="24"/>
          <w:szCs w:val="24"/>
        </w:rPr>
        <w:t>欢迎</w:t>
      </w:r>
      <w:proofErr w:type="spellEnd"/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界</w:t>
      </w:r>
      <w:r w:rsidRPr="00200651">
        <w:rPr>
          <w:rFonts w:asciiTheme="minorEastAsia" w:eastAsiaTheme="minorEastAsia" w:hAnsiTheme="minorEastAsia" w:hint="eastAsia"/>
          <w:sz w:val="24"/>
          <w:szCs w:val="24"/>
        </w:rPr>
        <w:t>面</w:t>
      </w:r>
    </w:p>
    <w:p w14:paraId="0573FC98" w14:textId="220FB82D" w:rsidR="00200651" w:rsidRDefault="00200651" w:rsidP="00E75D9E">
      <w:pPr>
        <w:jc w:val="center"/>
        <w:rPr>
          <w:rFonts w:eastAsia="SimSun" w:hint="eastAsia"/>
          <w:lang w:eastAsia="zh-CN"/>
        </w:rPr>
      </w:pPr>
      <w:r>
        <w:rPr>
          <w:rFonts w:eastAsia="SimSun"/>
          <w:noProof/>
          <w:lang w:eastAsia="zh-CN"/>
        </w:rPr>
        <w:drawing>
          <wp:inline distT="0" distB="0" distL="0" distR="0" wp14:anchorId="7076A0C3" wp14:editId="6362C499">
            <wp:extent cx="2070198" cy="3673503"/>
            <wp:effectExtent l="0" t="0" r="6350" b="3175"/>
            <wp:docPr id="4" name="图片 4" descr="D:\beyond\1013\1. 启动页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eyond\1013\1. 启动页面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417" cy="367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9362F" w14:textId="77777777" w:rsidR="006B0D8A" w:rsidRDefault="006B0D8A" w:rsidP="00E75D9E">
      <w:pPr>
        <w:jc w:val="center"/>
        <w:rPr>
          <w:rFonts w:eastAsia="SimSun" w:hint="eastAsia"/>
          <w:lang w:eastAsia="zh-CN"/>
        </w:rPr>
      </w:pPr>
    </w:p>
    <w:p w14:paraId="3560E9C0" w14:textId="77777777" w:rsidR="006B0D8A" w:rsidRDefault="006B0D8A" w:rsidP="006B0D8A">
      <w:pPr>
        <w:pStyle w:val="af0"/>
        <w:numPr>
          <w:ilvl w:val="0"/>
          <w:numId w:val="28"/>
        </w:num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新手引导</w:t>
      </w:r>
      <w:proofErr w:type="gramStart"/>
      <w:r>
        <w:rPr>
          <w:rFonts w:eastAsia="SimSun" w:hint="eastAsia"/>
          <w:lang w:eastAsia="zh-CN"/>
        </w:rPr>
        <w:t>页最后</w:t>
      </w:r>
      <w:proofErr w:type="gramEnd"/>
      <w:r>
        <w:rPr>
          <w:rFonts w:eastAsia="SimSun" w:hint="eastAsia"/>
          <w:lang w:eastAsia="zh-CN"/>
        </w:rPr>
        <w:t>一个界面</w:t>
      </w:r>
    </w:p>
    <w:p w14:paraId="61F44CFB" w14:textId="77777777" w:rsidR="006B0D8A" w:rsidRDefault="006B0D8A" w:rsidP="006B0D8A">
      <w:pPr>
        <w:pStyle w:val="af0"/>
        <w:numPr>
          <w:ilvl w:val="0"/>
          <w:numId w:val="28"/>
        </w:numPr>
        <w:rPr>
          <w:rFonts w:eastAsia="SimSun" w:hint="eastAsia"/>
          <w:lang w:eastAsia="zh-CN"/>
        </w:rPr>
      </w:pPr>
      <w:r w:rsidRPr="00200651">
        <w:rPr>
          <w:rFonts w:eastAsia="SimSun" w:hint="eastAsia"/>
          <w:lang w:eastAsia="zh-CN"/>
        </w:rPr>
        <w:t>点击选择地址，进入地址选择界面</w:t>
      </w:r>
    </w:p>
    <w:p w14:paraId="743A180A" w14:textId="77777777" w:rsidR="006B0D8A" w:rsidRPr="00200651" w:rsidRDefault="006B0D8A" w:rsidP="006B0D8A">
      <w:pPr>
        <w:pStyle w:val="af0"/>
        <w:numPr>
          <w:ilvl w:val="0"/>
          <w:numId w:val="28"/>
        </w:num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点击开始购物，进入</w:t>
      </w:r>
      <w:r>
        <w:rPr>
          <w:rFonts w:eastAsia="SimSun"/>
          <w:lang w:eastAsia="zh-CN"/>
        </w:rPr>
        <w:t>GHS</w:t>
      </w:r>
      <w:r>
        <w:rPr>
          <w:rFonts w:eastAsia="SimSun" w:hint="eastAsia"/>
          <w:lang w:eastAsia="zh-CN"/>
        </w:rPr>
        <w:t>首页</w:t>
      </w:r>
    </w:p>
    <w:p w14:paraId="262D5D4C" w14:textId="77777777" w:rsidR="006B0D8A" w:rsidRDefault="006B0D8A" w:rsidP="00E75D9E">
      <w:pPr>
        <w:jc w:val="center"/>
        <w:rPr>
          <w:rFonts w:eastAsia="SimSun" w:hint="eastAsia"/>
          <w:lang w:eastAsia="zh-CN"/>
        </w:rPr>
      </w:pPr>
    </w:p>
    <w:p w14:paraId="3F705E8C" w14:textId="77777777" w:rsidR="00E75D9E" w:rsidRDefault="00E75D9E" w:rsidP="00E75D9E">
      <w:pPr>
        <w:jc w:val="center"/>
        <w:rPr>
          <w:rFonts w:eastAsia="SimSun" w:hint="eastAsia"/>
          <w:lang w:eastAsia="zh-CN"/>
        </w:rPr>
      </w:pPr>
    </w:p>
    <w:p w14:paraId="54CF4E84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3003FCBD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2403AFE2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3C7F470B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79D557F2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089BCEC9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5C58AFD6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515E9522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348C24E0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7F6F71F3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7173698A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73A4D37B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15521BBC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09FEAD21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0A447673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7F80DABD" w14:textId="77777777" w:rsidR="0018123A" w:rsidRDefault="0018123A" w:rsidP="00E75D9E">
      <w:pPr>
        <w:jc w:val="center"/>
        <w:rPr>
          <w:rFonts w:eastAsia="SimSun" w:hint="eastAsia"/>
          <w:lang w:eastAsia="zh-CN"/>
        </w:rPr>
      </w:pPr>
    </w:p>
    <w:p w14:paraId="54E7F527" w14:textId="76369F1E" w:rsidR="00E75D9E" w:rsidRDefault="006272FB" w:rsidP="00E75D9E">
      <w:pPr>
        <w:pStyle w:val="4"/>
        <w:keepNext w:val="0"/>
        <w:tabs>
          <w:tab w:val="clear" w:pos="1008"/>
          <w:tab w:val="num" w:pos="765"/>
        </w:tabs>
        <w:autoSpaceDE w:val="0"/>
        <w:autoSpaceDN w:val="0"/>
        <w:spacing w:before="160" w:after="160"/>
        <w:ind w:left="1134" w:hanging="680"/>
        <w:jc w:val="both"/>
        <w:rPr>
          <w:rFonts w:asciiTheme="minorEastAsia" w:eastAsiaTheme="minorEastAsia" w:hAnsiTheme="minorEastAsia" w:hint="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送货上门</w:t>
      </w:r>
      <w:proofErr w:type="spellStart"/>
      <w:r w:rsidR="00E75D9E" w:rsidRPr="00E75D9E">
        <w:rPr>
          <w:rFonts w:asciiTheme="minorEastAsia" w:eastAsiaTheme="minorEastAsia" w:hAnsiTheme="minorEastAsia" w:hint="eastAsia"/>
          <w:sz w:val="24"/>
          <w:szCs w:val="24"/>
        </w:rPr>
        <w:t>地址选择</w:t>
      </w:r>
      <w:proofErr w:type="spellEnd"/>
    </w:p>
    <w:p w14:paraId="524CD486" w14:textId="0FFDFBEC" w:rsidR="00E75D9E" w:rsidRDefault="00FA0FAA" w:rsidP="00F94764">
      <w:pPr>
        <w:jc w:val="center"/>
        <w:rPr>
          <w:rFonts w:eastAsia="SimSun" w:hint="eastAsia"/>
          <w:lang w:eastAsia="zh-CN"/>
        </w:rPr>
      </w:pPr>
      <w:r>
        <w:rPr>
          <w:rFonts w:eastAsia="SimSun"/>
          <w:noProof/>
          <w:lang w:eastAsia="zh-CN"/>
        </w:rPr>
        <w:drawing>
          <wp:inline distT="0" distB="0" distL="0" distR="0" wp14:anchorId="5CDB09EF" wp14:editId="32EB9AA6">
            <wp:extent cx="3295650" cy="5849778"/>
            <wp:effectExtent l="0" t="0" r="0" b="0"/>
            <wp:docPr id="16" name="图片 16" descr="C:\Users\byin1\AppData\Local\Microsoft\Windows\Temporary Internet Files\Content.Outlook\C9928E2I\2. 送货上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yin1\AppData\Local\Microsoft\Windows\Temporary Internet Files\Content.Outlook\C9928E2I\2. 送货上门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84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121D" w14:textId="77777777" w:rsidR="0009495E" w:rsidRPr="0039196E" w:rsidRDefault="0009495E" w:rsidP="0009495E">
      <w:pPr>
        <w:pStyle w:val="af0"/>
        <w:numPr>
          <w:ilvl w:val="0"/>
          <w:numId w:val="34"/>
        </w:numPr>
        <w:rPr>
          <w:rFonts w:eastAsiaTheme="minorEastAsia" w:hint="eastAsia"/>
          <w:lang w:eastAsia="zh-CN"/>
        </w:rPr>
      </w:pPr>
      <w:r w:rsidRPr="0039196E">
        <w:rPr>
          <w:rFonts w:eastAsiaTheme="minorEastAsia" w:hint="eastAsia"/>
          <w:lang w:eastAsia="zh-CN"/>
        </w:rPr>
        <w:t>进入该界面默认选择送货上门复选框。</w:t>
      </w:r>
    </w:p>
    <w:p w14:paraId="60FBAC43" w14:textId="77777777" w:rsidR="0009495E" w:rsidRDefault="0009495E" w:rsidP="0009495E">
      <w:pPr>
        <w:pStyle w:val="af0"/>
        <w:numPr>
          <w:ilvl w:val="0"/>
          <w:numId w:val="34"/>
        </w:numPr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如顾客允许</w:t>
      </w:r>
      <w:r>
        <w:rPr>
          <w:rFonts w:eastAsiaTheme="minorEastAsia"/>
          <w:lang w:eastAsia="zh-CN"/>
        </w:rPr>
        <w:t>APP</w:t>
      </w:r>
      <w:r>
        <w:rPr>
          <w:rFonts w:eastAsiaTheme="minorEastAsia" w:hint="eastAsia"/>
          <w:lang w:eastAsia="zh-CN"/>
        </w:rPr>
        <w:t>定位且定位成功，显示定位的城市名称。</w:t>
      </w:r>
    </w:p>
    <w:p w14:paraId="320C7C5A" w14:textId="77777777" w:rsidR="0009495E" w:rsidRDefault="0009495E" w:rsidP="0009495E">
      <w:pPr>
        <w:pStyle w:val="af0"/>
        <w:numPr>
          <w:ilvl w:val="0"/>
          <w:numId w:val="34"/>
        </w:numPr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顾客不允许定位或定位失败，显示默认城市</w:t>
      </w:r>
      <w:r>
        <w:rPr>
          <w:rFonts w:eastAsiaTheme="minorEastAsia"/>
          <w:lang w:eastAsia="zh-CN"/>
        </w:rPr>
        <w:t>(</w:t>
      </w:r>
      <w:r>
        <w:rPr>
          <w:rFonts w:eastAsiaTheme="minorEastAsia" w:hint="eastAsia"/>
          <w:lang w:eastAsia="zh-CN"/>
        </w:rPr>
        <w:t>深圳市</w:t>
      </w:r>
      <w:r>
        <w:rPr>
          <w:rFonts w:eastAsiaTheme="minorEastAsia"/>
          <w:lang w:eastAsia="zh-CN"/>
        </w:rPr>
        <w:t>)</w:t>
      </w:r>
      <w:r>
        <w:rPr>
          <w:rFonts w:eastAsiaTheme="minorEastAsia" w:hint="eastAsia"/>
          <w:lang w:eastAsia="zh-CN"/>
        </w:rPr>
        <w:t>。</w:t>
      </w:r>
    </w:p>
    <w:p w14:paraId="240B65C2" w14:textId="77777777" w:rsidR="0009495E" w:rsidRDefault="0009495E" w:rsidP="0009495E">
      <w:pPr>
        <w:pStyle w:val="af0"/>
        <w:numPr>
          <w:ilvl w:val="0"/>
          <w:numId w:val="34"/>
        </w:numPr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输入小区</w:t>
      </w:r>
      <w:r>
        <w:rPr>
          <w:rFonts w:eastAsiaTheme="minorEastAsia"/>
          <w:lang w:eastAsia="zh-CN"/>
        </w:rPr>
        <w:t>/</w:t>
      </w:r>
      <w:r>
        <w:rPr>
          <w:rFonts w:eastAsiaTheme="minorEastAsia" w:hint="eastAsia"/>
          <w:lang w:eastAsia="zh-CN"/>
        </w:rPr>
        <w:t>大厦名，列出相关的地址列表。点击地址列表中的地址，进入能配送该地址门店的首页</w:t>
      </w:r>
    </w:p>
    <w:p w14:paraId="644B8DE1" w14:textId="77777777" w:rsidR="0009495E" w:rsidRDefault="0009495E" w:rsidP="0009495E">
      <w:pPr>
        <w:pStyle w:val="af0"/>
        <w:numPr>
          <w:ilvl w:val="0"/>
          <w:numId w:val="34"/>
        </w:numPr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定位成功，进入该界面，地址列表显示定位点附近相关的地址列表。第</w:t>
      </w:r>
      <w:r>
        <w:rPr>
          <w:rFonts w:eastAsiaTheme="minorEastAsia" w:hint="eastAsia"/>
          <w:lang w:eastAsia="zh-CN"/>
        </w:rPr>
        <w:t>1</w:t>
      </w:r>
      <w:r>
        <w:rPr>
          <w:rFonts w:eastAsiaTheme="minorEastAsia" w:hint="eastAsia"/>
          <w:lang w:eastAsia="zh-CN"/>
        </w:rPr>
        <w:t>行显示定位点的地址。点击地址列表中的地址，进入能配送该地址门店的首页</w:t>
      </w:r>
    </w:p>
    <w:p w14:paraId="418ED8BD" w14:textId="77777777" w:rsidR="0009495E" w:rsidRPr="00F94764" w:rsidRDefault="0009495E" w:rsidP="0009495E">
      <w:pPr>
        <w:pStyle w:val="af0"/>
        <w:numPr>
          <w:ilvl w:val="0"/>
          <w:numId w:val="34"/>
        </w:numPr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点击返回键盘返回上一界面？</w:t>
      </w:r>
    </w:p>
    <w:p w14:paraId="11F9860B" w14:textId="77777777" w:rsidR="0009495E" w:rsidRDefault="0009495E" w:rsidP="00F94764">
      <w:pPr>
        <w:jc w:val="center"/>
        <w:rPr>
          <w:rFonts w:eastAsia="SimSun" w:hint="eastAsia"/>
          <w:lang w:eastAsia="zh-CN"/>
        </w:rPr>
      </w:pPr>
    </w:p>
    <w:p w14:paraId="28EE384F" w14:textId="77777777" w:rsidR="0018123A" w:rsidRDefault="0018123A" w:rsidP="00F94764">
      <w:pPr>
        <w:jc w:val="center"/>
        <w:rPr>
          <w:rFonts w:eastAsia="SimSun" w:hint="eastAsia"/>
          <w:lang w:eastAsia="zh-CN"/>
        </w:rPr>
      </w:pPr>
    </w:p>
    <w:p w14:paraId="55F2EE03" w14:textId="77777777" w:rsidR="0018123A" w:rsidRDefault="0018123A" w:rsidP="00F94764">
      <w:pPr>
        <w:jc w:val="center"/>
        <w:rPr>
          <w:rFonts w:eastAsia="SimSun" w:hint="eastAsia"/>
          <w:lang w:eastAsia="zh-CN"/>
        </w:rPr>
      </w:pPr>
    </w:p>
    <w:p w14:paraId="63A1D596" w14:textId="77777777" w:rsidR="0018123A" w:rsidRDefault="0018123A" w:rsidP="00F94764">
      <w:pPr>
        <w:jc w:val="center"/>
        <w:rPr>
          <w:rFonts w:eastAsia="SimSun" w:hint="eastAsia"/>
          <w:lang w:eastAsia="zh-CN"/>
        </w:rPr>
      </w:pPr>
    </w:p>
    <w:p w14:paraId="528BB5EE" w14:textId="77777777" w:rsidR="0018123A" w:rsidRPr="00E75D9E" w:rsidRDefault="0018123A" w:rsidP="00F94764">
      <w:pPr>
        <w:jc w:val="center"/>
        <w:rPr>
          <w:rFonts w:eastAsia="SimSun"/>
          <w:lang w:eastAsia="zh-CN"/>
        </w:rPr>
      </w:pPr>
    </w:p>
    <w:p w14:paraId="31F03249" w14:textId="5F2C8D59" w:rsidR="000C2024" w:rsidRPr="00A17E3B" w:rsidRDefault="000C2024" w:rsidP="00A17E3B">
      <w:pPr>
        <w:pStyle w:val="4"/>
        <w:keepNext w:val="0"/>
        <w:tabs>
          <w:tab w:val="clear" w:pos="1008"/>
          <w:tab w:val="num" w:pos="765"/>
        </w:tabs>
        <w:autoSpaceDE w:val="0"/>
        <w:autoSpaceDN w:val="0"/>
        <w:spacing w:before="160" w:after="160"/>
        <w:ind w:left="1134" w:hanging="680"/>
        <w:jc w:val="both"/>
        <w:rPr>
          <w:rFonts w:asciiTheme="minorEastAsia" w:eastAsiaTheme="minorEastAsia" w:hAnsiTheme="minorEastAsia"/>
          <w:sz w:val="24"/>
          <w:szCs w:val="24"/>
        </w:rPr>
      </w:pPr>
      <w:r w:rsidRPr="00A17E3B">
        <w:rPr>
          <w:rFonts w:asciiTheme="minorEastAsia" w:eastAsiaTheme="minorEastAsia" w:hAnsiTheme="minorEastAsia" w:hint="eastAsia"/>
          <w:sz w:val="24"/>
          <w:szCs w:val="24"/>
        </w:rPr>
        <w:t>城市选择界面</w:t>
      </w:r>
    </w:p>
    <w:p w14:paraId="16C8B6A7" w14:textId="77777777" w:rsidR="00844176" w:rsidRDefault="00FF775A" w:rsidP="001C60E0">
      <w:pPr>
        <w:jc w:val="center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5A5E1D4" wp14:editId="1555C0F0">
            <wp:extent cx="2581141" cy="4581525"/>
            <wp:effectExtent l="0" t="0" r="0" b="0"/>
            <wp:docPr id="13" name="图片 13" descr="D:\beyond\1013\3. 选择城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eyond\1013\3. 选择城市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919" cy="45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13C66" w14:textId="77777777" w:rsidR="006021DF" w:rsidRDefault="006021DF" w:rsidP="001C60E0">
      <w:pPr>
        <w:jc w:val="center"/>
        <w:rPr>
          <w:rFonts w:eastAsiaTheme="minorEastAsia" w:hint="eastAsia"/>
          <w:lang w:eastAsia="zh-CN"/>
        </w:rPr>
      </w:pPr>
    </w:p>
    <w:p w14:paraId="0350CE86" w14:textId="77777777" w:rsidR="006A083C" w:rsidRDefault="006A083C" w:rsidP="006A083C">
      <w:pPr>
        <w:pStyle w:val="af0"/>
        <w:numPr>
          <w:ilvl w:val="0"/>
          <w:numId w:val="12"/>
        </w:numPr>
        <w:spacing w:after="200" w:line="276" w:lineRule="auto"/>
        <w:rPr>
          <w:noProof/>
          <w:lang w:eastAsia="zh-CN"/>
        </w:rPr>
      </w:pPr>
      <w:r>
        <w:rPr>
          <w:rFonts w:ascii="SimSun" w:eastAsia="SimSun" w:hAnsi="SimSun" w:cs="SimSun" w:hint="eastAsia"/>
          <w:noProof/>
          <w:lang w:eastAsia="zh-CN"/>
        </w:rPr>
        <w:t>去掉定位城市一行（包括自动定位功能）</w:t>
      </w:r>
    </w:p>
    <w:p w14:paraId="4E0FAB6B" w14:textId="77777777" w:rsidR="006A083C" w:rsidRDefault="006A083C" w:rsidP="006A083C">
      <w:pPr>
        <w:pStyle w:val="af0"/>
        <w:numPr>
          <w:ilvl w:val="0"/>
          <w:numId w:val="12"/>
        </w:numPr>
        <w:spacing w:after="200" w:line="276" w:lineRule="auto"/>
        <w:rPr>
          <w:noProof/>
          <w:lang w:eastAsia="zh-CN"/>
        </w:rPr>
      </w:pPr>
      <w:r>
        <w:rPr>
          <w:rFonts w:ascii="SimSun" w:eastAsia="SimSun" w:hAnsi="SimSun" w:cs="SimSun" w:hint="eastAsia"/>
          <w:noProof/>
          <w:lang w:eastAsia="zh-CN"/>
        </w:rPr>
        <w:t>新增一项：</w:t>
      </w:r>
      <w:r>
        <w:rPr>
          <w:rFonts w:hint="eastAsia"/>
          <w:noProof/>
          <w:lang w:eastAsia="zh-CN"/>
        </w:rPr>
        <w:t>“</w:t>
      </w:r>
      <w:r w:rsidRPr="00C628FD">
        <w:rPr>
          <w:rFonts w:ascii="SimSun" w:eastAsia="SimSun" w:hAnsi="SimSun" w:cs="SimSun" w:hint="eastAsia"/>
          <w:noProof/>
          <w:lang w:eastAsia="zh-CN"/>
        </w:rPr>
        <w:t>如果您不在速购开通的城市，您可进入京东全球购沃尔玛旗舰店购买商品</w:t>
      </w:r>
      <w:r>
        <w:rPr>
          <w:rFonts w:hint="eastAsia"/>
          <w:noProof/>
          <w:lang w:eastAsia="zh-CN"/>
        </w:rPr>
        <w:t>”</w:t>
      </w:r>
      <w:r>
        <w:rPr>
          <w:rFonts w:ascii="SimSun" w:eastAsia="SimSun" w:hAnsi="SimSun" w:cs="SimSun" w:hint="eastAsia"/>
          <w:noProof/>
          <w:lang w:eastAsia="zh-CN"/>
        </w:rPr>
        <w:t>点击</w:t>
      </w:r>
      <w:r>
        <w:rPr>
          <w:noProof/>
          <w:lang w:eastAsia="zh-CN"/>
        </w:rPr>
        <w:t>”</w:t>
      </w:r>
      <w:r w:rsidRPr="00C628FD">
        <w:rPr>
          <w:rFonts w:ascii="SimSun" w:eastAsia="SimSun" w:hAnsi="SimSun" w:cs="SimSun" w:hint="eastAsia"/>
          <w:noProof/>
          <w:lang w:eastAsia="zh-CN"/>
        </w:rPr>
        <w:t>京东全球购沃尔玛旗舰店</w:t>
      </w:r>
      <w:r>
        <w:rPr>
          <w:noProof/>
          <w:lang w:eastAsia="zh-CN"/>
        </w:rPr>
        <w:t>”</w:t>
      </w:r>
      <w:r>
        <w:rPr>
          <w:rFonts w:ascii="SimSun" w:eastAsia="SimSun" w:hAnsi="SimSun" w:cs="SimSun" w:hint="eastAsia"/>
          <w:noProof/>
          <w:lang w:eastAsia="zh-CN"/>
        </w:rPr>
        <w:t>，获取</w:t>
      </w:r>
      <w:r>
        <w:rPr>
          <w:rFonts w:hint="eastAsia"/>
          <w:noProof/>
          <w:lang w:eastAsia="zh-CN"/>
        </w:rPr>
        <w:t>JD FTZ URL</w:t>
      </w:r>
      <w:r>
        <w:rPr>
          <w:rFonts w:ascii="SimSun" w:eastAsia="SimSun" w:hAnsi="SimSun" w:cs="SimSun" w:hint="eastAsia"/>
          <w:noProof/>
          <w:lang w:eastAsia="zh-CN"/>
        </w:rPr>
        <w:t>，跳转</w:t>
      </w:r>
      <w:r>
        <w:rPr>
          <w:rFonts w:hint="eastAsia"/>
          <w:noProof/>
          <w:lang w:eastAsia="zh-CN"/>
        </w:rPr>
        <w:t>JD FTZ</w:t>
      </w:r>
      <w:r>
        <w:rPr>
          <w:rFonts w:ascii="SimSun" w:eastAsia="SimSun" w:hAnsi="SimSun" w:cs="SimSun" w:hint="eastAsia"/>
          <w:noProof/>
          <w:lang w:eastAsia="zh-CN"/>
        </w:rPr>
        <w:t>页面</w:t>
      </w:r>
    </w:p>
    <w:p w14:paraId="4A2FFF51" w14:textId="77777777" w:rsidR="006A083C" w:rsidRPr="009A3BBC" w:rsidRDefault="006A083C" w:rsidP="006A083C">
      <w:pPr>
        <w:pStyle w:val="af0"/>
        <w:numPr>
          <w:ilvl w:val="0"/>
          <w:numId w:val="12"/>
        </w:numPr>
        <w:spacing w:after="200" w:line="276" w:lineRule="auto"/>
        <w:rPr>
          <w:noProof/>
          <w:lang w:eastAsia="zh-CN"/>
        </w:rPr>
      </w:pPr>
      <w:r>
        <w:rPr>
          <w:rFonts w:ascii="SimSun" w:eastAsia="SimSun" w:hAnsi="SimSun" w:cs="SimSun" w:hint="eastAsia"/>
          <w:noProof/>
          <w:lang w:eastAsia="zh-CN"/>
        </w:rPr>
        <w:t>去掉查询输入框</w:t>
      </w:r>
    </w:p>
    <w:p w14:paraId="2E628FEF" w14:textId="77777777" w:rsidR="006A083C" w:rsidRPr="00462503" w:rsidRDefault="006A083C" w:rsidP="006A083C">
      <w:pPr>
        <w:pStyle w:val="af0"/>
        <w:numPr>
          <w:ilvl w:val="0"/>
          <w:numId w:val="12"/>
        </w:numPr>
        <w:spacing w:after="200" w:line="276" w:lineRule="auto"/>
        <w:rPr>
          <w:rFonts w:hint="eastAsia"/>
          <w:noProof/>
          <w:lang w:eastAsia="zh-CN"/>
        </w:rPr>
      </w:pPr>
      <w:r>
        <w:rPr>
          <w:rFonts w:ascii="SimSun" w:eastAsia="SimSun" w:hAnsi="SimSun" w:cs="SimSun" w:hint="eastAsia"/>
          <w:noProof/>
          <w:lang w:eastAsia="zh-CN"/>
        </w:rPr>
        <w:t>去掉按照字母索引的功能</w:t>
      </w:r>
    </w:p>
    <w:p w14:paraId="16387E92" w14:textId="77777777" w:rsidR="006A083C" w:rsidRPr="00FC144D" w:rsidRDefault="006A083C" w:rsidP="006A083C">
      <w:pPr>
        <w:pStyle w:val="af0"/>
        <w:numPr>
          <w:ilvl w:val="0"/>
          <w:numId w:val="12"/>
        </w:numPr>
        <w:spacing w:after="200" w:line="276" w:lineRule="auto"/>
        <w:rPr>
          <w:noProof/>
          <w:lang w:eastAsia="zh-CN"/>
        </w:rPr>
      </w:pPr>
      <w:r>
        <w:rPr>
          <w:rFonts w:ascii="SimSun" w:eastAsia="SimSun" w:hAnsi="SimSun" w:cs="SimSun" w:hint="eastAsia"/>
          <w:noProof/>
          <w:lang w:eastAsia="zh-CN"/>
        </w:rPr>
        <w:t>选择速购城市，关闭弹出框。送货上门地址选择界面</w:t>
      </w:r>
      <w:r>
        <w:rPr>
          <w:rFonts w:ascii="SimSun" w:eastAsia="SimSun" w:hAnsi="SimSun" w:cs="SimSun"/>
          <w:noProof/>
          <w:lang w:eastAsia="zh-CN"/>
        </w:rPr>
        <w:t>:</w:t>
      </w:r>
      <w:r>
        <w:rPr>
          <w:rFonts w:ascii="SimSun" w:eastAsia="SimSun" w:hAnsi="SimSun" w:cs="SimSun" w:hint="eastAsia"/>
          <w:noProof/>
          <w:lang w:eastAsia="zh-CN"/>
        </w:rPr>
        <w:t>更新城市和显示的城市名；到店自提界面</w:t>
      </w:r>
      <w:r>
        <w:rPr>
          <w:rFonts w:ascii="SimSun" w:eastAsia="SimSun" w:hAnsi="SimSun" w:cs="SimSun"/>
          <w:noProof/>
          <w:lang w:eastAsia="zh-CN"/>
        </w:rPr>
        <w:t>:</w:t>
      </w:r>
      <w:r>
        <w:rPr>
          <w:rFonts w:ascii="SimSun" w:eastAsia="SimSun" w:hAnsi="SimSun" w:cs="SimSun" w:hint="eastAsia"/>
          <w:noProof/>
          <w:lang w:eastAsia="zh-CN"/>
        </w:rPr>
        <w:t>更新选择城市的门店列表</w:t>
      </w:r>
    </w:p>
    <w:p w14:paraId="105C6A1A" w14:textId="77777777" w:rsidR="006A083C" w:rsidRDefault="006A083C" w:rsidP="006A083C">
      <w:pPr>
        <w:pStyle w:val="af0"/>
        <w:numPr>
          <w:ilvl w:val="0"/>
          <w:numId w:val="12"/>
        </w:numPr>
        <w:spacing w:after="200" w:line="276" w:lineRule="auto"/>
        <w:rPr>
          <w:noProof/>
          <w:lang w:eastAsia="zh-CN"/>
        </w:rPr>
      </w:pPr>
      <w:r w:rsidRPr="00B920D7">
        <w:rPr>
          <w:rFonts w:ascii="SimSun" w:eastAsia="SimSun" w:hAnsi="SimSun" w:cs="SimSun" w:hint="eastAsia"/>
          <w:noProof/>
          <w:lang w:eastAsia="zh-CN"/>
        </w:rPr>
        <w:t>获取城市列表接口的返回数据中有一行数据代表</w:t>
      </w:r>
      <w:r w:rsidRPr="00B920D7">
        <w:rPr>
          <w:rFonts w:ascii="SimSun" w:eastAsia="SimSun" w:hAnsi="SimSun" w:cs="SimSun"/>
          <w:noProof/>
          <w:lang w:eastAsia="zh-CN"/>
        </w:rPr>
        <w:t>JD FTZ</w:t>
      </w:r>
      <w:r w:rsidRPr="00B920D7">
        <w:rPr>
          <w:rFonts w:ascii="SimSun" w:eastAsia="SimSun" w:hAnsi="SimSun" w:cs="SimSun" w:hint="eastAsia"/>
          <w:noProof/>
          <w:lang w:eastAsia="zh-CN"/>
        </w:rPr>
        <w:t>，包含</w:t>
      </w:r>
      <w:r w:rsidRPr="00B920D7">
        <w:rPr>
          <w:rFonts w:ascii="SimSun" w:eastAsia="SimSun" w:hAnsi="SimSun" w:cs="SimSun"/>
          <w:noProof/>
          <w:lang w:eastAsia="zh-CN"/>
        </w:rPr>
        <w:t>JD FTZ</w:t>
      </w:r>
      <w:r w:rsidRPr="00B920D7">
        <w:rPr>
          <w:rFonts w:ascii="SimSun" w:eastAsia="SimSun" w:hAnsi="SimSun" w:cs="SimSun" w:hint="eastAsia"/>
          <w:noProof/>
          <w:lang w:eastAsia="zh-CN"/>
        </w:rPr>
        <w:t>的描述</w:t>
      </w:r>
      <w:r w:rsidRPr="00B920D7">
        <w:rPr>
          <w:rFonts w:ascii="SimSun" w:eastAsia="SimSun" w:hAnsi="SimSun" w:cs="SimSun"/>
          <w:noProof/>
          <w:lang w:eastAsia="zh-CN"/>
        </w:rPr>
        <w:t>(</w:t>
      </w:r>
      <w:r>
        <w:rPr>
          <w:rFonts w:hint="eastAsia"/>
          <w:noProof/>
          <w:lang w:eastAsia="zh-CN"/>
        </w:rPr>
        <w:t>“</w:t>
      </w:r>
      <w:r w:rsidRPr="00B920D7">
        <w:rPr>
          <w:rFonts w:ascii="SimSun" w:eastAsia="SimSun" w:hAnsi="SimSun" w:cs="SimSun" w:hint="eastAsia"/>
          <w:noProof/>
          <w:lang w:eastAsia="zh-CN"/>
        </w:rPr>
        <w:t>如果您不在</w:t>
      </w:r>
      <w:r>
        <w:rPr>
          <w:rFonts w:ascii="SimSun" w:eastAsia="SimSun" w:hAnsi="SimSun" w:cs="SimSun" w:hint="eastAsia"/>
          <w:noProof/>
          <w:lang w:eastAsia="zh-CN"/>
        </w:rPr>
        <w:t>上述</w:t>
      </w:r>
      <w:r w:rsidRPr="00B920D7">
        <w:rPr>
          <w:rFonts w:ascii="SimSun" w:eastAsia="SimSun" w:hAnsi="SimSun" w:cs="SimSun" w:hint="eastAsia"/>
          <w:noProof/>
          <w:lang w:eastAsia="zh-CN"/>
        </w:rPr>
        <w:t>的城市</w:t>
      </w:r>
      <w:r>
        <w:rPr>
          <w:rFonts w:ascii="SimSun" w:eastAsia="SimSun" w:hAnsi="SimSun" w:cs="SimSun" w:hint="eastAsia"/>
          <w:noProof/>
          <w:lang w:eastAsia="zh-CN"/>
        </w:rPr>
        <w:t>中</w:t>
      </w:r>
      <w:r w:rsidRPr="00B920D7">
        <w:rPr>
          <w:rFonts w:ascii="SimSun" w:eastAsia="SimSun" w:hAnsi="SimSun" w:cs="SimSun" w:hint="eastAsia"/>
          <w:noProof/>
          <w:lang w:eastAsia="zh-CN"/>
        </w:rPr>
        <w:t>，您可进入京东全球购沃尔玛旗舰店购买商品</w:t>
      </w:r>
      <w:r>
        <w:rPr>
          <w:rFonts w:hint="eastAsia"/>
          <w:noProof/>
          <w:lang w:eastAsia="zh-CN"/>
        </w:rPr>
        <w:t>”</w:t>
      </w:r>
      <w:r w:rsidRPr="00B920D7">
        <w:rPr>
          <w:rFonts w:ascii="SimSun" w:eastAsia="SimSun" w:hAnsi="SimSun" w:cs="SimSun" w:hint="eastAsia"/>
          <w:noProof/>
          <w:lang w:eastAsia="zh-CN"/>
        </w:rPr>
        <w:t>点击</w:t>
      </w:r>
      <w:r>
        <w:rPr>
          <w:noProof/>
          <w:lang w:eastAsia="zh-CN"/>
        </w:rPr>
        <w:t>”</w:t>
      </w:r>
      <w:r w:rsidRPr="00B920D7">
        <w:rPr>
          <w:rFonts w:ascii="SimSun" w:eastAsia="SimSun" w:hAnsi="SimSun" w:cs="SimSun" w:hint="eastAsia"/>
          <w:noProof/>
          <w:lang w:eastAsia="zh-CN"/>
        </w:rPr>
        <w:t>京东全球购沃尔玛旗舰店</w:t>
      </w:r>
      <w:r>
        <w:rPr>
          <w:noProof/>
          <w:lang w:eastAsia="zh-CN"/>
        </w:rPr>
        <w:t>”)</w:t>
      </w:r>
      <w:r w:rsidRPr="00B920D7">
        <w:rPr>
          <w:rFonts w:eastAsiaTheme="minorEastAsia" w:hint="eastAsia"/>
          <w:noProof/>
          <w:lang w:eastAsia="zh-CN"/>
        </w:rPr>
        <w:t>，</w:t>
      </w:r>
      <w:r w:rsidRPr="00B920D7">
        <w:rPr>
          <w:rFonts w:eastAsiaTheme="minorEastAsia"/>
          <w:noProof/>
          <w:lang w:eastAsia="zh-CN"/>
        </w:rPr>
        <w:t xml:space="preserve"> JD FTZ URL (</w:t>
      </w:r>
      <w:r w:rsidRPr="00B920D7">
        <w:rPr>
          <w:rFonts w:ascii="Microsoft YaHei" w:eastAsia="Microsoft YaHei" w:hAnsi="Microsoft YaHei"/>
          <w:color w:val="FF0000"/>
          <w:szCs w:val="21"/>
          <w:lang w:eastAsia="zh-CN"/>
        </w:rPr>
        <w:t>"</w:t>
      </w:r>
      <w:r w:rsidRPr="00B920D7">
        <w:rPr>
          <w:rFonts w:ascii="Microsoft YaHei" w:eastAsia="Microsoft YaHei" w:hAnsi="Microsoft YaHei" w:hint="eastAsia"/>
          <w:color w:val="FF0000"/>
          <w:szCs w:val="21"/>
          <w:lang w:eastAsia="zh-CN"/>
        </w:rPr>
        <w:t>/</w:t>
      </w:r>
      <w:r w:rsidRPr="00B920D7">
        <w:rPr>
          <w:rFonts w:ascii="Microsoft YaHei" w:eastAsia="Microsoft YaHei" w:hAnsi="Microsoft YaHei"/>
          <w:color w:val="FF0000"/>
          <w:szCs w:val="21"/>
          <w:lang w:eastAsia="zh-CN"/>
        </w:rPr>
        <w:t>city/</w:t>
      </w:r>
      <w:proofErr w:type="spellStart"/>
      <w:r w:rsidRPr="00B920D7">
        <w:rPr>
          <w:rFonts w:ascii="Microsoft YaHei" w:eastAsia="Microsoft YaHei" w:hAnsi="Microsoft YaHei"/>
          <w:color w:val="FF0000"/>
          <w:szCs w:val="21"/>
          <w:lang w:eastAsia="zh-CN"/>
        </w:rPr>
        <w:t>JDUrl</w:t>
      </w:r>
      <w:proofErr w:type="spellEnd"/>
      <w:r w:rsidRPr="00B920D7">
        <w:rPr>
          <w:rFonts w:ascii="Microsoft YaHei" w:eastAsia="Microsoft YaHei" w:hAnsi="Microsoft YaHei"/>
          <w:color w:val="FF0000"/>
          <w:szCs w:val="21"/>
          <w:lang w:eastAsia="zh-CN"/>
        </w:rPr>
        <w:t>"</w:t>
      </w:r>
      <w:r w:rsidRPr="00B920D7">
        <w:rPr>
          <w:rFonts w:eastAsiaTheme="minorEastAsia"/>
          <w:noProof/>
          <w:lang w:eastAsia="zh-CN"/>
        </w:rPr>
        <w:t>)</w:t>
      </w:r>
      <w:r w:rsidRPr="00B920D7">
        <w:rPr>
          <w:rFonts w:eastAsiaTheme="minorEastAsia" w:hint="eastAsia"/>
          <w:noProof/>
          <w:lang w:eastAsia="zh-CN"/>
        </w:rPr>
        <w:t>等信息</w:t>
      </w:r>
      <w:r>
        <w:rPr>
          <w:rFonts w:eastAsiaTheme="minorEastAsia" w:hint="eastAsia"/>
          <w:noProof/>
          <w:lang w:eastAsia="zh-CN"/>
        </w:rPr>
        <w:t>。</w:t>
      </w:r>
    </w:p>
    <w:p w14:paraId="330C8B82" w14:textId="77777777" w:rsidR="006A083C" w:rsidRDefault="006A083C" w:rsidP="001C60E0">
      <w:pPr>
        <w:jc w:val="center"/>
        <w:rPr>
          <w:rFonts w:eastAsiaTheme="minorEastAsia" w:hint="eastAsia"/>
          <w:lang w:eastAsia="zh-CN"/>
        </w:rPr>
      </w:pPr>
    </w:p>
    <w:p w14:paraId="6EF002BF" w14:textId="77777777" w:rsidR="00844176" w:rsidRDefault="00844176" w:rsidP="001C60E0">
      <w:pPr>
        <w:jc w:val="center"/>
        <w:rPr>
          <w:rFonts w:eastAsiaTheme="minorEastAsia" w:hint="eastAsia"/>
          <w:lang w:eastAsia="zh-CN"/>
        </w:rPr>
      </w:pPr>
    </w:p>
    <w:p w14:paraId="77FAED18" w14:textId="77777777" w:rsidR="0018123A" w:rsidRDefault="0018123A" w:rsidP="001C60E0">
      <w:pPr>
        <w:jc w:val="center"/>
        <w:rPr>
          <w:rFonts w:eastAsiaTheme="minorEastAsia" w:hint="eastAsia"/>
          <w:lang w:eastAsia="zh-CN"/>
        </w:rPr>
      </w:pPr>
    </w:p>
    <w:p w14:paraId="7066AD33" w14:textId="77777777" w:rsidR="0018123A" w:rsidRDefault="0018123A" w:rsidP="001C60E0">
      <w:pPr>
        <w:jc w:val="center"/>
        <w:rPr>
          <w:rFonts w:eastAsiaTheme="minorEastAsia" w:hint="eastAsia"/>
          <w:lang w:eastAsia="zh-CN"/>
        </w:rPr>
      </w:pPr>
    </w:p>
    <w:p w14:paraId="2E0F648E" w14:textId="77777777" w:rsidR="0018123A" w:rsidRDefault="0018123A" w:rsidP="001C60E0">
      <w:pPr>
        <w:jc w:val="center"/>
        <w:rPr>
          <w:rFonts w:eastAsiaTheme="minorEastAsia" w:hint="eastAsia"/>
          <w:lang w:eastAsia="zh-CN"/>
        </w:rPr>
      </w:pPr>
    </w:p>
    <w:p w14:paraId="1F916C23" w14:textId="77777777" w:rsidR="0018123A" w:rsidRDefault="0018123A" w:rsidP="001C60E0">
      <w:pPr>
        <w:jc w:val="center"/>
        <w:rPr>
          <w:rFonts w:eastAsiaTheme="minorEastAsia" w:hint="eastAsia"/>
          <w:lang w:eastAsia="zh-CN"/>
        </w:rPr>
      </w:pPr>
    </w:p>
    <w:p w14:paraId="408BAE79" w14:textId="044890ED" w:rsidR="00124CF7" w:rsidRPr="00124CF7" w:rsidRDefault="00124CF7" w:rsidP="00844176">
      <w:pPr>
        <w:pStyle w:val="4"/>
        <w:keepNext w:val="0"/>
        <w:tabs>
          <w:tab w:val="clear" w:pos="1008"/>
          <w:tab w:val="num" w:pos="765"/>
        </w:tabs>
        <w:autoSpaceDE w:val="0"/>
        <w:autoSpaceDN w:val="0"/>
        <w:spacing w:before="160" w:after="160"/>
        <w:ind w:left="1134" w:hanging="680"/>
        <w:jc w:val="both"/>
        <w:rPr>
          <w:rFonts w:hint="eastAsia"/>
          <w:noProof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到店</w:t>
      </w:r>
      <w:r w:rsidR="00844176" w:rsidRPr="00844176">
        <w:rPr>
          <w:rFonts w:asciiTheme="minorEastAsia" w:eastAsiaTheme="minorEastAsia" w:hAnsiTheme="minorEastAsia" w:hint="eastAsia"/>
          <w:sz w:val="24"/>
          <w:szCs w:val="24"/>
          <w:lang w:eastAsia="zh-CN"/>
        </w:rPr>
        <w:t>自</w:t>
      </w:r>
      <w:proofErr w:type="gramStart"/>
      <w:r w:rsidR="00844176" w:rsidRPr="00844176">
        <w:rPr>
          <w:rFonts w:asciiTheme="minorEastAsia" w:eastAsiaTheme="minorEastAsia" w:hAnsiTheme="minorEastAsia" w:hint="eastAsia"/>
          <w:sz w:val="24"/>
          <w:szCs w:val="24"/>
          <w:lang w:eastAsia="zh-CN"/>
        </w:rPr>
        <w:t>提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门店选择</w:t>
      </w:r>
      <w:proofErr w:type="gramEnd"/>
      <w:r w:rsidR="00844176" w:rsidRPr="00844176">
        <w:rPr>
          <w:rFonts w:asciiTheme="minorEastAsia" w:eastAsiaTheme="minorEastAsia" w:hAnsiTheme="minorEastAsia" w:hint="eastAsia"/>
          <w:sz w:val="24"/>
          <w:szCs w:val="24"/>
          <w:lang w:eastAsia="zh-CN"/>
        </w:rPr>
        <w:t>界面</w:t>
      </w:r>
    </w:p>
    <w:p w14:paraId="2D68D601" w14:textId="77777777" w:rsidR="00124CF7" w:rsidRDefault="00124CF7" w:rsidP="00124CF7">
      <w:pPr>
        <w:pStyle w:val="4"/>
        <w:numPr>
          <w:ilvl w:val="0"/>
          <w:numId w:val="0"/>
        </w:numPr>
        <w:jc w:val="center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F68F960" wp14:editId="5B315D25">
            <wp:extent cx="2444571" cy="4339113"/>
            <wp:effectExtent l="0" t="0" r="0" b="4445"/>
            <wp:docPr id="15" name="图片 15" descr="D:\beyond\1013\4. 到店自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eyond\1013\4. 到店自提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496" cy="434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B5EF" w14:textId="2FCC2F6C" w:rsidR="00124CF7" w:rsidRPr="00C67942" w:rsidRDefault="00C67942" w:rsidP="00124CF7">
      <w:pPr>
        <w:pStyle w:val="af0"/>
        <w:numPr>
          <w:ilvl w:val="0"/>
          <w:numId w:val="33"/>
        </w:numPr>
        <w:rPr>
          <w:rFonts w:hint="eastAsia"/>
          <w:noProof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选择城市后，</w:t>
      </w:r>
      <w:r w:rsidR="00124CF7" w:rsidRPr="00124CF7">
        <w:rPr>
          <w:rFonts w:asciiTheme="minorEastAsia" w:eastAsiaTheme="minorEastAsia" w:hAnsiTheme="minorEastAsia" w:hint="eastAsia"/>
          <w:lang w:eastAsia="zh-CN"/>
        </w:rPr>
        <w:t>选择到店自提复选框，进入到店自</w:t>
      </w:r>
      <w:proofErr w:type="gramStart"/>
      <w:r w:rsidR="00124CF7" w:rsidRPr="00124CF7">
        <w:rPr>
          <w:rFonts w:asciiTheme="minorEastAsia" w:eastAsiaTheme="minorEastAsia" w:hAnsiTheme="minorEastAsia" w:hint="eastAsia"/>
          <w:lang w:eastAsia="zh-CN"/>
        </w:rPr>
        <w:t>提门店选择</w:t>
      </w:r>
      <w:proofErr w:type="gramEnd"/>
      <w:r w:rsidR="00124CF7" w:rsidRPr="00124CF7">
        <w:rPr>
          <w:rFonts w:asciiTheme="minorEastAsia" w:eastAsiaTheme="minorEastAsia" w:hAnsiTheme="minorEastAsia" w:hint="eastAsia"/>
          <w:lang w:eastAsia="zh-CN"/>
        </w:rPr>
        <w:t>界面</w:t>
      </w:r>
    </w:p>
    <w:p w14:paraId="3E0EB285" w14:textId="687F6D40" w:rsidR="00C67942" w:rsidRPr="00C67942" w:rsidRDefault="00C67942" w:rsidP="00124CF7">
      <w:pPr>
        <w:pStyle w:val="af0"/>
        <w:numPr>
          <w:ilvl w:val="0"/>
          <w:numId w:val="33"/>
        </w:numPr>
        <w:rPr>
          <w:rFonts w:hint="eastAsia"/>
          <w:noProof/>
          <w:lang w:eastAsia="zh-CN"/>
        </w:rPr>
      </w:pPr>
      <w:r>
        <w:rPr>
          <w:rFonts w:asciiTheme="minorEastAsia" w:eastAsiaTheme="minorEastAsia" w:hAnsiTheme="minorEastAsia" w:hint="eastAsia"/>
          <w:noProof/>
          <w:lang w:eastAsia="zh-CN"/>
        </w:rPr>
        <w:t>门店列表显示该城市所有的门店</w:t>
      </w:r>
    </w:p>
    <w:p w14:paraId="7B8F151A" w14:textId="4132944E" w:rsidR="00C67942" w:rsidRPr="00D96982" w:rsidRDefault="00C67942" w:rsidP="00124CF7">
      <w:pPr>
        <w:pStyle w:val="af0"/>
        <w:numPr>
          <w:ilvl w:val="0"/>
          <w:numId w:val="33"/>
        </w:numPr>
        <w:rPr>
          <w:rFonts w:hint="eastAsia"/>
          <w:noProof/>
          <w:lang w:eastAsia="zh-CN"/>
        </w:rPr>
      </w:pPr>
      <w:r>
        <w:rPr>
          <w:rFonts w:asciiTheme="minorEastAsia" w:eastAsiaTheme="minorEastAsia" w:hAnsiTheme="minorEastAsia" w:hint="eastAsia"/>
          <w:noProof/>
          <w:lang w:eastAsia="zh-CN"/>
        </w:rPr>
        <w:t>点击列表中的门店，进入该门店的</w:t>
      </w:r>
      <w:r>
        <w:rPr>
          <w:rFonts w:asciiTheme="minorEastAsia" w:eastAsiaTheme="minorEastAsia" w:hAnsiTheme="minorEastAsia"/>
          <w:noProof/>
          <w:lang w:eastAsia="zh-CN"/>
        </w:rPr>
        <w:t>GHS</w:t>
      </w:r>
      <w:r>
        <w:rPr>
          <w:rFonts w:asciiTheme="minorEastAsia" w:eastAsiaTheme="minorEastAsia" w:hAnsiTheme="minorEastAsia" w:hint="eastAsia"/>
          <w:noProof/>
          <w:lang w:eastAsia="zh-CN"/>
        </w:rPr>
        <w:t>首页</w:t>
      </w:r>
    </w:p>
    <w:p w14:paraId="6BE9FC3C" w14:textId="5D3535D1" w:rsidR="00D96982" w:rsidRPr="00723815" w:rsidRDefault="00D96982" w:rsidP="00124CF7">
      <w:pPr>
        <w:pStyle w:val="af0"/>
        <w:numPr>
          <w:ilvl w:val="0"/>
          <w:numId w:val="33"/>
        </w:numPr>
        <w:rPr>
          <w:rFonts w:hint="eastAsia"/>
          <w:noProof/>
          <w:lang w:eastAsia="zh-CN"/>
        </w:rPr>
      </w:pPr>
      <w:r>
        <w:rPr>
          <w:rFonts w:asciiTheme="minorEastAsia" w:eastAsiaTheme="minorEastAsia" w:hAnsiTheme="minorEastAsia" w:hint="eastAsia"/>
          <w:noProof/>
          <w:lang w:eastAsia="zh-CN"/>
        </w:rPr>
        <w:t>点击城市，弹出城市选择界面</w:t>
      </w:r>
    </w:p>
    <w:p w14:paraId="4C711A1D" w14:textId="65DCF55A" w:rsidR="00723815" w:rsidRPr="00124CF7" w:rsidRDefault="00723815" w:rsidP="00124CF7">
      <w:pPr>
        <w:pStyle w:val="af0"/>
        <w:numPr>
          <w:ilvl w:val="0"/>
          <w:numId w:val="33"/>
        </w:numPr>
        <w:rPr>
          <w:rFonts w:hint="eastAsia"/>
          <w:noProof/>
          <w:lang w:eastAsia="zh-CN"/>
        </w:rPr>
      </w:pPr>
      <w:r>
        <w:rPr>
          <w:rFonts w:asciiTheme="minorEastAsia" w:eastAsiaTheme="minorEastAsia" w:hAnsiTheme="minorEastAsia" w:hint="eastAsia"/>
          <w:noProof/>
          <w:lang w:eastAsia="zh-CN"/>
        </w:rPr>
        <w:t>没有定位或定位失败，显示深圳市</w:t>
      </w:r>
      <w:bookmarkStart w:id="28" w:name="_GoBack"/>
      <w:bookmarkEnd w:id="28"/>
    </w:p>
    <w:p w14:paraId="03AA9C41" w14:textId="0DA373E9" w:rsidR="001C60E0" w:rsidRPr="00F846A5" w:rsidRDefault="001C60E0" w:rsidP="00D96982">
      <w:pPr>
        <w:pStyle w:val="af0"/>
        <w:numPr>
          <w:ilvl w:val="0"/>
          <w:numId w:val="33"/>
        </w:numPr>
        <w:jc w:val="both"/>
        <w:rPr>
          <w:noProof/>
          <w:lang w:eastAsia="zh-CN"/>
        </w:rPr>
      </w:pPr>
      <w:r>
        <w:rPr>
          <w:lang w:eastAsia="zh-CN"/>
        </w:rPr>
        <w:br w:type="page"/>
      </w:r>
    </w:p>
    <w:p w14:paraId="43392A5B" w14:textId="77777777" w:rsidR="001C60E0" w:rsidRPr="00A17E3B" w:rsidRDefault="001C60E0" w:rsidP="00A17E3B">
      <w:pPr>
        <w:pStyle w:val="4"/>
        <w:keepNext w:val="0"/>
        <w:tabs>
          <w:tab w:val="clear" w:pos="1008"/>
          <w:tab w:val="num" w:pos="765"/>
        </w:tabs>
        <w:autoSpaceDE w:val="0"/>
        <w:autoSpaceDN w:val="0"/>
        <w:spacing w:before="160" w:after="160"/>
        <w:ind w:left="1134" w:hanging="680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29" w:name="_Toc462661844"/>
      <w:bookmarkStart w:id="30" w:name="_Toc462745856"/>
      <w:proofErr w:type="spellStart"/>
      <w:r w:rsidRPr="00A17E3B">
        <w:rPr>
          <w:rFonts w:asciiTheme="minorEastAsia" w:eastAsiaTheme="minorEastAsia" w:hAnsiTheme="minorEastAsia" w:hint="eastAsia"/>
          <w:sz w:val="24"/>
          <w:szCs w:val="24"/>
        </w:rPr>
        <w:lastRenderedPageBreak/>
        <w:t>首页</w:t>
      </w:r>
      <w:bookmarkEnd w:id="29"/>
      <w:bookmarkEnd w:id="30"/>
      <w:proofErr w:type="spellEnd"/>
    </w:p>
    <w:p w14:paraId="64B2A5F3" w14:textId="77777777" w:rsidR="001C60E0" w:rsidRDefault="001C60E0" w:rsidP="001C60E0"/>
    <w:p w14:paraId="34954633" w14:textId="77777777" w:rsidR="001C60E0" w:rsidRDefault="001C60E0" w:rsidP="001C60E0">
      <w:r>
        <w:rPr>
          <w:rFonts w:hint="eastAsia"/>
          <w:noProof/>
        </w:rPr>
        <w:t xml:space="preserve">             </w:t>
      </w:r>
      <w:r>
        <w:rPr>
          <w:rFonts w:hint="eastAsia"/>
          <w:noProof/>
          <w:lang w:eastAsia="zh-CN"/>
        </w:rPr>
        <w:drawing>
          <wp:inline distT="0" distB="0" distL="0" distR="0" wp14:anchorId="6150C204" wp14:editId="723001D2">
            <wp:extent cx="1143538" cy="2034791"/>
            <wp:effectExtent l="0" t="0" r="0" b="3810"/>
            <wp:docPr id="6" name="Picture 6" descr="C:\Users\dzhuang\Desktop\FTZ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zhuang\Desktop\FTZ0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916" cy="203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          </w:t>
      </w:r>
      <w:r>
        <w:rPr>
          <w:noProof/>
          <w:lang w:eastAsia="zh-CN"/>
        </w:rPr>
        <w:drawing>
          <wp:inline distT="0" distB="0" distL="0" distR="0" wp14:anchorId="36C2C47C" wp14:editId="68F891CD">
            <wp:extent cx="3350361" cy="208265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2799" t="11382" r="13200" b="6807"/>
                    <a:stretch/>
                  </pic:blipFill>
                  <pic:spPr bwMode="auto">
                    <a:xfrm>
                      <a:off x="0" y="0"/>
                      <a:ext cx="3350362" cy="2082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2F415" w14:textId="77777777" w:rsidR="001C60E0" w:rsidRDefault="001C60E0" w:rsidP="001C60E0"/>
    <w:p w14:paraId="3A348DE0" w14:textId="77777777" w:rsidR="00F00BE0" w:rsidRPr="009257FB" w:rsidRDefault="00F00BE0" w:rsidP="00F00BE0">
      <w:r>
        <w:rPr>
          <w:rFonts w:hint="eastAsia"/>
          <w:lang w:eastAsia="zh-CN"/>
        </w:rPr>
        <w:t>UI</w:t>
      </w:r>
      <w:r>
        <w:rPr>
          <w:rFonts w:ascii="SimSun" w:eastAsia="SimSun" w:hAnsi="SimSun" w:cs="SimSun" w:hint="eastAsia"/>
        </w:rPr>
        <w:t>：</w:t>
      </w:r>
    </w:p>
    <w:p w14:paraId="0D338EDD" w14:textId="77777777" w:rsidR="00F00BE0" w:rsidRDefault="00F00BE0" w:rsidP="00F00BE0">
      <w:pPr>
        <w:pStyle w:val="af0"/>
        <w:numPr>
          <w:ilvl w:val="0"/>
          <w:numId w:val="13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去掉右上角“全球</w:t>
      </w:r>
      <w:r>
        <w:rPr>
          <w:rFonts w:hint="eastAsia"/>
          <w:lang w:eastAsia="zh-CN"/>
        </w:rPr>
        <w:t>e</w:t>
      </w:r>
      <w:r>
        <w:rPr>
          <w:rFonts w:ascii="SimSun" w:eastAsia="SimSun" w:hAnsi="SimSun" w:cs="SimSun" w:hint="eastAsia"/>
          <w:lang w:eastAsia="zh-CN"/>
        </w:rPr>
        <w:t>购”按钮</w:t>
      </w:r>
    </w:p>
    <w:p w14:paraId="0DFC6883" w14:textId="77777777" w:rsidR="00F00BE0" w:rsidRDefault="00F00BE0" w:rsidP="00F00BE0">
      <w:pPr>
        <w:pStyle w:val="af0"/>
        <w:numPr>
          <w:ilvl w:val="0"/>
          <w:numId w:val="13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商品分类商品的边框硬编码为白色（之前实现是使用</w:t>
      </w:r>
      <w:r>
        <w:rPr>
          <w:rFonts w:hint="eastAsia"/>
          <w:lang w:eastAsia="zh-CN"/>
        </w:rPr>
        <w:t>Server</w:t>
      </w:r>
      <w:r>
        <w:rPr>
          <w:rFonts w:ascii="SimSun" w:eastAsia="SimSun" w:hAnsi="SimSun" w:cs="SimSun" w:hint="eastAsia"/>
          <w:lang w:eastAsia="zh-CN"/>
        </w:rPr>
        <w:t>返回分类标题的颜色）</w:t>
      </w:r>
    </w:p>
    <w:p w14:paraId="27423438" w14:textId="77777777" w:rsidR="00F00BE0" w:rsidRPr="00590A13" w:rsidRDefault="00F00BE0" w:rsidP="00F00BE0">
      <w:pPr>
        <w:pStyle w:val="af0"/>
        <w:numPr>
          <w:ilvl w:val="0"/>
          <w:numId w:val="13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除商品分类商品的其他边框，需要确认客户端硬编码为白色还是</w:t>
      </w:r>
      <w:r>
        <w:rPr>
          <w:rFonts w:hint="eastAsia"/>
          <w:lang w:eastAsia="zh-CN"/>
        </w:rPr>
        <w:t>CMS</w:t>
      </w:r>
      <w:r>
        <w:rPr>
          <w:rFonts w:ascii="SimSun" w:eastAsia="SimSun" w:hAnsi="SimSun" w:cs="SimSun" w:hint="eastAsia"/>
          <w:lang w:eastAsia="zh-CN"/>
        </w:rPr>
        <w:t>配置为白色</w:t>
      </w:r>
    </w:p>
    <w:p w14:paraId="31DA1EE3" w14:textId="77777777" w:rsidR="00F00BE0" w:rsidRPr="004466BA" w:rsidRDefault="00F00BE0" w:rsidP="00F00BE0">
      <w:pPr>
        <w:pStyle w:val="af0"/>
        <w:numPr>
          <w:ilvl w:val="0"/>
          <w:numId w:val="13"/>
        </w:numPr>
        <w:spacing w:after="200" w:line="276" w:lineRule="auto"/>
        <w:rPr>
          <w:lang w:eastAsia="zh-CN"/>
        </w:rPr>
      </w:pPr>
      <w:proofErr w:type="gramStart"/>
      <w:r>
        <w:rPr>
          <w:rFonts w:ascii="SimSun" w:eastAsia="SimSun" w:hAnsi="SimSun" w:cs="SimSun" w:hint="eastAsia"/>
          <w:color w:val="000000"/>
          <w:lang w:eastAsia="zh-CN"/>
        </w:rPr>
        <w:t>调整切回购物</w:t>
      </w:r>
      <w:proofErr w:type="gramEnd"/>
      <w:r>
        <w:rPr>
          <w:rFonts w:ascii="SimSun" w:eastAsia="SimSun" w:hAnsi="SimSun" w:cs="SimSun" w:hint="eastAsia"/>
          <w:color w:val="000000"/>
          <w:lang w:eastAsia="zh-CN"/>
        </w:rPr>
        <w:t>车的逻辑，</w:t>
      </w:r>
      <w:proofErr w:type="gramStart"/>
      <w:r>
        <w:rPr>
          <w:rFonts w:ascii="SimSun" w:eastAsia="SimSun" w:hAnsi="SimSun" w:cs="SimSun" w:hint="eastAsia"/>
          <w:color w:val="000000"/>
          <w:lang w:eastAsia="zh-CN"/>
        </w:rPr>
        <w:t>只能切回</w:t>
      </w:r>
      <w:proofErr w:type="gramEnd"/>
      <w:r>
        <w:rPr>
          <w:rFonts w:ascii="SimSun" w:eastAsia="SimSun" w:hAnsi="SimSun" w:cs="SimSun"/>
          <w:color w:val="000000"/>
          <w:lang w:eastAsia="zh-CN"/>
        </w:rPr>
        <w:t>GHS</w:t>
      </w:r>
      <w:r>
        <w:rPr>
          <w:rFonts w:ascii="SimSun" w:eastAsia="SimSun" w:hAnsi="SimSun" w:cs="SimSun" w:hint="eastAsia"/>
          <w:color w:val="000000"/>
          <w:lang w:eastAsia="zh-CN"/>
        </w:rPr>
        <w:t>的购物车。</w:t>
      </w:r>
    </w:p>
    <w:p w14:paraId="17DFBC70" w14:textId="77777777" w:rsidR="00F00BE0" w:rsidRPr="000F1450" w:rsidRDefault="00F00BE0" w:rsidP="00F00BE0">
      <w:pPr>
        <w:pStyle w:val="af0"/>
        <w:numPr>
          <w:ilvl w:val="0"/>
          <w:numId w:val="13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SimSun" w:hint="eastAsia"/>
          <w:color w:val="000000"/>
          <w:lang w:eastAsia="zh-CN"/>
        </w:rPr>
        <w:t>重启</w:t>
      </w:r>
      <w:r>
        <w:rPr>
          <w:rFonts w:ascii="SimSun" w:eastAsia="SimSun" w:hAnsi="SimSun" w:cs="SimSun"/>
          <w:color w:val="000000"/>
          <w:lang w:eastAsia="zh-CN"/>
        </w:rPr>
        <w:t>APP</w:t>
      </w:r>
      <w:proofErr w:type="gramStart"/>
      <w:r>
        <w:rPr>
          <w:rFonts w:ascii="SimSun" w:eastAsia="SimSun" w:hAnsi="SimSun" w:cs="SimSun" w:hint="eastAsia"/>
          <w:color w:val="000000"/>
          <w:lang w:eastAsia="zh-CN"/>
        </w:rPr>
        <w:t>时判断</w:t>
      </w:r>
      <w:proofErr w:type="gramEnd"/>
      <w:r w:rsidRPr="002A226C">
        <w:rPr>
          <w:rFonts w:ascii="SimSun" w:eastAsia="SimSun" w:hAnsi="SimSun" w:cs="SimSun" w:hint="eastAsia"/>
          <w:color w:val="000000"/>
          <w:lang w:eastAsia="zh-CN"/>
        </w:rPr>
        <w:t>当前</w:t>
      </w:r>
      <w:r>
        <w:rPr>
          <w:rFonts w:ascii="SimSun" w:eastAsia="SimSun" w:hAnsi="SimSun" w:cs="SimSun"/>
          <w:color w:val="000000"/>
          <w:lang w:eastAsia="zh-CN"/>
        </w:rPr>
        <w:t>GHS</w:t>
      </w:r>
      <w:r>
        <w:rPr>
          <w:rFonts w:ascii="SimSun" w:eastAsia="SimSun" w:hAnsi="SimSun" w:cs="SimSun" w:hint="eastAsia"/>
          <w:color w:val="000000"/>
          <w:lang w:eastAsia="zh-CN"/>
        </w:rPr>
        <w:t>的</w:t>
      </w:r>
      <w:r w:rsidRPr="002A226C">
        <w:rPr>
          <w:rFonts w:ascii="SimSun" w:eastAsia="SimSun" w:hAnsi="SimSun" w:cs="SimSun" w:hint="eastAsia"/>
          <w:color w:val="000000"/>
          <w:lang w:eastAsia="zh-CN"/>
        </w:rPr>
        <w:t>城市</w:t>
      </w:r>
      <w:r>
        <w:rPr>
          <w:rFonts w:ascii="SimSun" w:eastAsia="SimSun" w:hAnsi="SimSun" w:cs="SimSun" w:hint="eastAsia"/>
          <w:color w:val="000000"/>
          <w:lang w:eastAsia="zh-CN"/>
        </w:rPr>
        <w:t>是否关闭</w:t>
      </w:r>
      <w:r w:rsidRPr="002A226C">
        <w:rPr>
          <w:rFonts w:ascii="SimSun" w:eastAsia="SimSun" w:hAnsi="SimSun" w:cs="SimSun" w:hint="eastAsia"/>
          <w:color w:val="000000"/>
          <w:lang w:eastAsia="zh-CN"/>
        </w:rPr>
        <w:t>，</w:t>
      </w:r>
      <w:r>
        <w:rPr>
          <w:rFonts w:ascii="SimSun" w:eastAsia="SimSun" w:hAnsi="SimSun" w:cs="SimSun" w:hint="eastAsia"/>
          <w:color w:val="000000"/>
          <w:lang w:eastAsia="zh-CN"/>
        </w:rPr>
        <w:t>关闭则</w:t>
      </w:r>
      <w:r w:rsidRPr="002A226C">
        <w:rPr>
          <w:rFonts w:ascii="SimSun" w:eastAsia="SimSun" w:hAnsi="SimSun" w:cs="SimSun" w:hint="eastAsia"/>
          <w:color w:val="000000"/>
          <w:lang w:eastAsia="zh-CN"/>
        </w:rPr>
        <w:t>跳转到选择城市页面</w:t>
      </w:r>
    </w:p>
    <w:p w14:paraId="7D4CE395" w14:textId="77777777" w:rsidR="00F00BE0" w:rsidRDefault="00F00BE0" w:rsidP="00F00BE0">
      <w:pPr>
        <w:pStyle w:val="af0"/>
        <w:numPr>
          <w:ilvl w:val="0"/>
          <w:numId w:val="13"/>
        </w:numPr>
        <w:spacing w:after="200" w:line="276" w:lineRule="auto"/>
        <w:rPr>
          <w:lang w:eastAsia="zh-CN"/>
        </w:rPr>
      </w:pPr>
      <w:r w:rsidRPr="001B2876">
        <w:rPr>
          <w:rFonts w:ascii="SimSun" w:eastAsia="SimSun" w:hAnsi="SimSun" w:cs="SimSun" w:hint="eastAsia"/>
          <w:color w:val="000000"/>
          <w:lang w:eastAsia="zh-CN"/>
        </w:rPr>
        <w:t>调整首页</w:t>
      </w:r>
      <w:r w:rsidRPr="001B2876">
        <w:rPr>
          <w:rFonts w:ascii="SimSun" w:eastAsia="SimSun" w:hAnsi="SimSun" w:cs="SimSun"/>
          <w:color w:val="000000"/>
          <w:lang w:eastAsia="zh-CN"/>
        </w:rPr>
        <w:t>TITLE</w:t>
      </w:r>
      <w:r w:rsidRPr="001B2876">
        <w:rPr>
          <w:rFonts w:ascii="SimSun" w:eastAsia="SimSun" w:hAnsi="SimSun" w:cs="SimSun" w:hint="eastAsia"/>
          <w:color w:val="000000"/>
          <w:lang w:eastAsia="zh-CN"/>
        </w:rPr>
        <w:t>（</w:t>
      </w:r>
      <w:r w:rsidRPr="001B2876">
        <w:rPr>
          <w:rFonts w:ascii="SimSun" w:eastAsia="SimSun" w:hAnsi="SimSun" w:cs="SimSun"/>
          <w:color w:val="000000"/>
          <w:lang w:eastAsia="zh-CN"/>
        </w:rPr>
        <w:t>LOGO</w:t>
      </w:r>
      <w:r>
        <w:rPr>
          <w:rFonts w:ascii="SimSun" w:eastAsia="SimSun" w:hAnsi="SimSun" w:cs="SimSun" w:hint="eastAsia"/>
          <w:color w:val="000000"/>
          <w:lang w:eastAsia="zh-CN"/>
        </w:rPr>
        <w:t>移到中间，定位移到右边，有选择城市则显示城市名</w:t>
      </w:r>
      <w:r w:rsidRPr="001B2876">
        <w:rPr>
          <w:rFonts w:ascii="SimSun" w:eastAsia="SimSun" w:hAnsi="SimSun" w:cs="SimSun" w:hint="eastAsia"/>
          <w:color w:val="000000"/>
          <w:lang w:eastAsia="zh-CN"/>
        </w:rPr>
        <w:t>）</w:t>
      </w:r>
    </w:p>
    <w:p w14:paraId="09C3D59A" w14:textId="77777777" w:rsidR="00F00BE0" w:rsidRDefault="00F00BE0" w:rsidP="00F00BE0">
      <w:proofErr w:type="spellStart"/>
      <w:r>
        <w:rPr>
          <w:rFonts w:ascii="SimSun" w:eastAsia="SimSun" w:hAnsi="SimSun" w:cs="SimSun" w:hint="eastAsia"/>
        </w:rPr>
        <w:t>接口</w:t>
      </w:r>
      <w:proofErr w:type="spellEnd"/>
      <w:r>
        <w:rPr>
          <w:rFonts w:ascii="SimSun" w:eastAsia="SimSun" w:hAnsi="SimSun" w:cs="SimSun" w:hint="eastAsia"/>
        </w:rPr>
        <w:t>：</w:t>
      </w:r>
    </w:p>
    <w:p w14:paraId="38E61BD5" w14:textId="77777777" w:rsidR="00F00BE0" w:rsidRDefault="00F00BE0" w:rsidP="00F00BE0">
      <w:pPr>
        <w:pStyle w:val="af0"/>
        <w:numPr>
          <w:ilvl w:val="0"/>
          <w:numId w:val="13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去掉海外购</w:t>
      </w:r>
      <w:proofErr w:type="gramStart"/>
      <w:r>
        <w:rPr>
          <w:rFonts w:ascii="SimSun" w:eastAsia="SimSun" w:hAnsi="SimSun" w:cs="SimSun" w:hint="eastAsia"/>
          <w:lang w:eastAsia="zh-CN"/>
        </w:rPr>
        <w:t>自提门店</w:t>
      </w:r>
      <w:proofErr w:type="gramEnd"/>
      <w:r>
        <w:rPr>
          <w:rFonts w:ascii="SimSun" w:eastAsia="SimSun" w:hAnsi="SimSun" w:cs="SimSun" w:hint="eastAsia"/>
          <w:lang w:eastAsia="zh-CN"/>
        </w:rPr>
        <w:t>更新检查接口调用（首次启动）</w:t>
      </w:r>
    </w:p>
    <w:p w14:paraId="6EC69EA1" w14:textId="77777777" w:rsidR="00F00BE0" w:rsidRDefault="00F00BE0" w:rsidP="00F00BE0">
      <w:pPr>
        <w:pStyle w:val="af0"/>
        <w:numPr>
          <w:ilvl w:val="0"/>
          <w:numId w:val="13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去掉获取海外购分类数据接口调用</w:t>
      </w:r>
    </w:p>
    <w:p w14:paraId="54C0880A" w14:textId="77777777" w:rsidR="00F00BE0" w:rsidRDefault="00F00BE0" w:rsidP="00F00BE0">
      <w:pPr>
        <w:pStyle w:val="af0"/>
        <w:numPr>
          <w:ilvl w:val="0"/>
          <w:numId w:val="13"/>
        </w:numPr>
        <w:spacing w:after="200" w:line="276" w:lineRule="auto"/>
      </w:pPr>
      <w:proofErr w:type="spellStart"/>
      <w:r>
        <w:rPr>
          <w:rFonts w:ascii="SimSun" w:eastAsia="SimSun" w:hAnsi="SimSun" w:cs="SimSun" w:hint="eastAsia"/>
        </w:rPr>
        <w:t>新增跳转类型</w:t>
      </w:r>
      <w:r>
        <w:rPr>
          <w:rFonts w:hint="eastAsia"/>
        </w:rPr>
        <w:t>targetViewType</w:t>
      </w:r>
      <w:r>
        <w:rPr>
          <w:rFonts w:ascii="SimSun" w:eastAsia="SimSun" w:hAnsi="SimSun" w:cs="SimSun" w:hint="eastAsia"/>
        </w:rPr>
        <w:t>（</w:t>
      </w:r>
      <w:r>
        <w:t>e.g</w:t>
      </w:r>
      <w:proofErr w:type="spellEnd"/>
      <w:r>
        <w:t>., 9</w:t>
      </w:r>
      <w:r>
        <w:rPr>
          <w:rFonts w:ascii="SimSun" w:eastAsia="SimSun" w:hAnsi="SimSun" w:cs="SimSun" w:hint="eastAsia"/>
        </w:rPr>
        <w:t>），</w:t>
      </w:r>
      <w:proofErr w:type="spellStart"/>
      <w:r>
        <w:rPr>
          <w:rFonts w:ascii="SimSun" w:eastAsia="SimSun" w:hAnsi="SimSun" w:cs="SimSun" w:hint="eastAsia"/>
        </w:rPr>
        <w:t>获取</w:t>
      </w:r>
      <w:r>
        <w:rPr>
          <w:rFonts w:hint="eastAsia"/>
        </w:rPr>
        <w:t>JD</w:t>
      </w:r>
      <w:proofErr w:type="spellEnd"/>
      <w:r>
        <w:rPr>
          <w:rFonts w:hint="eastAsia"/>
        </w:rPr>
        <w:t xml:space="preserve"> FTZ </w:t>
      </w:r>
      <w:proofErr w:type="spellStart"/>
      <w:r>
        <w:rPr>
          <w:rFonts w:hint="eastAsia"/>
        </w:rPr>
        <w:t>URL</w:t>
      </w:r>
      <w:r>
        <w:rPr>
          <w:rFonts w:ascii="SimSun" w:eastAsia="SimSun" w:hAnsi="SimSun" w:cs="SimSun" w:hint="eastAsia"/>
        </w:rPr>
        <w:t>，跳转</w:t>
      </w:r>
      <w:r>
        <w:rPr>
          <w:rFonts w:hint="eastAsia"/>
        </w:rPr>
        <w:t>JD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FTZ</w:t>
      </w:r>
      <w:r>
        <w:rPr>
          <w:rFonts w:ascii="SimSun" w:eastAsia="SimSun" w:hAnsi="SimSun" w:cs="SimSun" w:hint="eastAsia"/>
        </w:rPr>
        <w:t>页面</w:t>
      </w:r>
      <w:proofErr w:type="spellEnd"/>
    </w:p>
    <w:p w14:paraId="792FC3B7" w14:textId="77777777" w:rsidR="00F00BE0" w:rsidRPr="002D4BEB" w:rsidRDefault="00F00BE0" w:rsidP="00F00BE0">
      <w:pPr>
        <w:pStyle w:val="af0"/>
        <w:numPr>
          <w:ilvl w:val="0"/>
          <w:numId w:val="13"/>
        </w:numPr>
        <w:spacing w:after="200" w:line="276" w:lineRule="auto"/>
      </w:pPr>
      <w:r>
        <w:rPr>
          <w:rFonts w:ascii="SimSun" w:eastAsia="SimSun" w:hAnsi="SimSun" w:cs="SimSun" w:hint="eastAsia"/>
        </w:rPr>
        <w:t>去掉</w:t>
      </w:r>
      <w:r>
        <w:rPr>
          <w:rFonts w:hint="eastAsia"/>
        </w:rPr>
        <w:t>targetViewType</w:t>
      </w:r>
      <w:r>
        <w:rPr>
          <w:rFonts w:ascii="SimSun" w:eastAsia="SimSun" w:hAnsi="SimSun" w:cs="SimSun" w:hint="eastAsia"/>
        </w:rPr>
        <w:t>等于</w:t>
      </w:r>
      <w:r>
        <w:rPr>
          <w:rFonts w:hint="eastAsia"/>
          <w:lang w:eastAsia="zh-CN"/>
        </w:rPr>
        <w:t>7</w:t>
      </w:r>
      <w:r>
        <w:rPr>
          <w:rFonts w:ascii="SimSun" w:eastAsia="SimSun" w:hAnsi="SimSun" w:cs="SimSun" w:hint="eastAsia"/>
        </w:rPr>
        <w:t>的处理（跳转</w:t>
      </w:r>
      <w:r>
        <w:rPr>
          <w:rFonts w:hint="eastAsia"/>
        </w:rPr>
        <w:t xml:space="preserve">WM </w:t>
      </w:r>
      <w:proofErr w:type="spellStart"/>
      <w:r>
        <w:rPr>
          <w:rFonts w:hint="eastAsia"/>
        </w:rPr>
        <w:t>FTZ</w:t>
      </w:r>
      <w:r>
        <w:rPr>
          <w:rFonts w:ascii="SimSun" w:eastAsia="SimSun" w:hAnsi="SimSun" w:cs="SimSun" w:hint="eastAsia"/>
        </w:rPr>
        <w:t>类型</w:t>
      </w:r>
      <w:proofErr w:type="spellEnd"/>
      <w:r>
        <w:rPr>
          <w:rFonts w:ascii="SimSun" w:eastAsia="SimSun" w:hAnsi="SimSun" w:cs="SimSun" w:hint="eastAsia"/>
        </w:rPr>
        <w:t>）</w:t>
      </w:r>
    </w:p>
    <w:p w14:paraId="38744CC0" w14:textId="77777777" w:rsidR="00F00BE0" w:rsidRDefault="00F00BE0" w:rsidP="00F00BE0">
      <w:pPr>
        <w:pStyle w:val="af0"/>
        <w:numPr>
          <w:ilvl w:val="0"/>
          <w:numId w:val="13"/>
        </w:numPr>
        <w:spacing w:after="200" w:line="276" w:lineRule="auto"/>
      </w:pPr>
      <w:r>
        <w:rPr>
          <w:rFonts w:ascii="SimSun" w:eastAsia="SimSun" w:hAnsi="SimSun" w:cs="SimSun" w:hint="eastAsia"/>
          <w:lang w:eastAsia="zh-CN"/>
        </w:rPr>
        <w:t>首页跳转至</w:t>
      </w:r>
      <w:r>
        <w:rPr>
          <w:rFonts w:ascii="SimSun" w:eastAsia="SimSun" w:hAnsi="SimSun" w:cs="SimSun"/>
          <w:lang w:eastAsia="zh-CN"/>
        </w:rPr>
        <w:t>JD FTZ</w:t>
      </w:r>
      <w:r>
        <w:rPr>
          <w:rFonts w:ascii="SimSun" w:eastAsia="SimSun" w:hAnsi="SimSun" w:cs="SimSun" w:hint="eastAsia"/>
          <w:lang w:eastAsia="zh-CN"/>
        </w:rPr>
        <w:t>前，使用</w:t>
      </w:r>
      <w:r>
        <w:rPr>
          <w:rFonts w:ascii="SimSun" w:eastAsia="SimSun" w:hAnsi="SimSun" w:cs="SimSun"/>
          <w:lang w:eastAsia="zh-CN"/>
        </w:rPr>
        <w:t>Server</w:t>
      </w:r>
      <w:r>
        <w:rPr>
          <w:rFonts w:ascii="SimSun" w:eastAsia="SimSun" w:hAnsi="SimSun" w:cs="SimSun" w:hint="eastAsia"/>
          <w:lang w:eastAsia="zh-CN"/>
        </w:rPr>
        <w:t>提供的接口，获取</w:t>
      </w:r>
      <w:r>
        <w:rPr>
          <w:rFonts w:ascii="SimSun" w:eastAsia="SimSun" w:hAnsi="SimSun" w:cs="SimSun"/>
          <w:lang w:eastAsia="zh-CN"/>
        </w:rPr>
        <w:t>JD FTZ</w:t>
      </w:r>
      <w:r>
        <w:rPr>
          <w:rFonts w:ascii="SimSun" w:eastAsia="SimSun" w:hAnsi="SimSun" w:cs="SimSun" w:hint="eastAsia"/>
          <w:lang w:eastAsia="zh-CN"/>
        </w:rPr>
        <w:t>的</w:t>
      </w:r>
      <w:r>
        <w:rPr>
          <w:rFonts w:ascii="SimSun" w:eastAsia="SimSun" w:hAnsi="SimSun" w:cs="SimSun"/>
          <w:lang w:eastAsia="zh-CN"/>
        </w:rPr>
        <w:t>URL</w:t>
      </w:r>
      <w:r>
        <w:rPr>
          <w:rFonts w:ascii="SimSun" w:eastAsia="SimSun" w:hAnsi="SimSun" w:cs="SimSun" w:hint="eastAsia"/>
          <w:lang w:eastAsia="zh-CN"/>
        </w:rPr>
        <w:t>。</w:t>
      </w:r>
    </w:p>
    <w:p w14:paraId="7D8BA55D" w14:textId="117E6D52" w:rsidR="00530A32" w:rsidRDefault="001C60E0" w:rsidP="00F00BE0">
      <w:r>
        <w:br w:type="page"/>
      </w:r>
    </w:p>
    <w:p w14:paraId="354AB680" w14:textId="77777777" w:rsidR="001C60E0" w:rsidRDefault="001C60E0" w:rsidP="001C60E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14:paraId="0E48236C" w14:textId="77777777" w:rsidR="001C60E0" w:rsidRPr="00A17E3B" w:rsidRDefault="001C60E0" w:rsidP="00A17E3B">
      <w:pPr>
        <w:pStyle w:val="4"/>
        <w:keepNext w:val="0"/>
        <w:tabs>
          <w:tab w:val="clear" w:pos="1008"/>
          <w:tab w:val="num" w:pos="765"/>
        </w:tabs>
        <w:autoSpaceDE w:val="0"/>
        <w:autoSpaceDN w:val="0"/>
        <w:spacing w:before="160" w:after="160"/>
        <w:ind w:left="1134" w:hanging="680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31" w:name="_Toc462661845"/>
      <w:bookmarkStart w:id="32" w:name="_Toc462745857"/>
      <w:proofErr w:type="spellStart"/>
      <w:r w:rsidRPr="00A17E3B">
        <w:rPr>
          <w:rFonts w:asciiTheme="minorEastAsia" w:eastAsiaTheme="minorEastAsia" w:hAnsiTheme="minorEastAsia" w:hint="eastAsia"/>
          <w:sz w:val="24"/>
          <w:szCs w:val="24"/>
        </w:rPr>
        <w:t>购物车页面</w:t>
      </w:r>
      <w:bookmarkEnd w:id="31"/>
      <w:bookmarkEnd w:id="32"/>
      <w:proofErr w:type="spellEnd"/>
    </w:p>
    <w:p w14:paraId="3294F269" w14:textId="77777777" w:rsidR="001C60E0" w:rsidRDefault="001C60E0" w:rsidP="001C60E0">
      <w:pPr>
        <w:ind w:left="360"/>
        <w:rPr>
          <w:lang w:eastAsia="zh-CN"/>
        </w:rPr>
      </w:pPr>
    </w:p>
    <w:p w14:paraId="172479FE" w14:textId="77777777" w:rsidR="001C60E0" w:rsidRDefault="001C60E0" w:rsidP="001C60E0">
      <w:pPr>
        <w:jc w:val="center"/>
      </w:pPr>
      <w:r>
        <w:rPr>
          <w:noProof/>
          <w:lang w:eastAsia="zh-CN"/>
        </w:rPr>
        <w:drawing>
          <wp:inline distT="0" distB="0" distL="0" distR="0" wp14:anchorId="22FE4DA0" wp14:editId="10F4B909">
            <wp:extent cx="3796589" cy="24579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4001" t="12568" r="16800" b="7755"/>
                    <a:stretch/>
                  </pic:blipFill>
                  <pic:spPr bwMode="auto">
                    <a:xfrm>
                      <a:off x="0" y="0"/>
                      <a:ext cx="3796589" cy="245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E4BD4" w14:textId="77777777" w:rsidR="00185BFC" w:rsidRPr="00185BFC" w:rsidRDefault="00185BFC" w:rsidP="0069140E">
      <w:pPr>
        <w:rPr>
          <w:rFonts w:eastAsiaTheme="minorEastAsia" w:hint="eastAsia"/>
          <w:lang w:eastAsia="zh-CN"/>
        </w:rPr>
      </w:pPr>
    </w:p>
    <w:p w14:paraId="66FCFE7A" w14:textId="77777777" w:rsidR="001C60E0" w:rsidRDefault="001C60E0" w:rsidP="001C60E0">
      <w:pPr>
        <w:jc w:val="center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176B53CE" wp14:editId="0B7ACEE5">
            <wp:extent cx="1520041" cy="2702245"/>
            <wp:effectExtent l="0" t="0" r="4445" b="3175"/>
            <wp:docPr id="7" name="Picture 7" descr="C:\Users\dzhuang\Desktop\FTZ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zhuang\Desktop\FTZ0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562" cy="270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</w:t>
      </w:r>
      <w:r>
        <w:rPr>
          <w:noProof/>
          <w:lang w:eastAsia="zh-CN"/>
        </w:rPr>
        <w:drawing>
          <wp:inline distT="0" distB="0" distL="0" distR="0" wp14:anchorId="015FDE7E" wp14:editId="55E73D32">
            <wp:extent cx="1515979" cy="2695028"/>
            <wp:effectExtent l="0" t="0" r="8255" b="0"/>
            <wp:docPr id="9" name="Picture 9" descr="C:\Users\dzhuang\Desktop\FTZ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zhuang\Desktop\FTZ0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9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C8AC" w14:textId="77777777" w:rsidR="00E01C82" w:rsidRPr="00E01C82" w:rsidRDefault="00E01C82" w:rsidP="001C60E0">
      <w:pPr>
        <w:jc w:val="center"/>
        <w:rPr>
          <w:rFonts w:eastAsiaTheme="minorEastAsia"/>
          <w:lang w:eastAsia="zh-CN"/>
        </w:rPr>
      </w:pPr>
    </w:p>
    <w:p w14:paraId="7D6E8911" w14:textId="77777777" w:rsidR="00E01C82" w:rsidRDefault="00E01C82" w:rsidP="00E01C82">
      <w:pPr>
        <w:pStyle w:val="af0"/>
        <w:numPr>
          <w:ilvl w:val="0"/>
          <w:numId w:val="14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隐藏“全球</w:t>
      </w:r>
      <w:r>
        <w:rPr>
          <w:rFonts w:ascii="SimSun" w:eastAsia="SimSun" w:hAnsi="SimSun" w:cs="SimSun"/>
          <w:lang w:eastAsia="zh-CN"/>
        </w:rPr>
        <w:t>e</w:t>
      </w:r>
      <w:r>
        <w:rPr>
          <w:rFonts w:ascii="SimSun" w:eastAsia="SimSun" w:hAnsi="SimSun" w:cs="SimSun" w:hint="eastAsia"/>
          <w:lang w:eastAsia="zh-CN"/>
        </w:rPr>
        <w:t>购</w:t>
      </w:r>
      <w:r>
        <w:rPr>
          <w:rFonts w:hint="eastAsia"/>
          <w:lang w:eastAsia="zh-CN"/>
        </w:rPr>
        <w:t>/</w:t>
      </w:r>
      <w:r>
        <w:rPr>
          <w:rFonts w:ascii="SimSun" w:eastAsia="SimSun" w:hAnsi="SimSun" w:cs="SimSun" w:hint="eastAsia"/>
          <w:lang w:eastAsia="zh-CN"/>
        </w:rPr>
        <w:t>门店直达”</w:t>
      </w:r>
      <w:r>
        <w:rPr>
          <w:rFonts w:hint="eastAsia"/>
          <w:lang w:eastAsia="zh-CN"/>
        </w:rPr>
        <w:t xml:space="preserve"> Tab</w:t>
      </w:r>
    </w:p>
    <w:p w14:paraId="148D50B5" w14:textId="77777777" w:rsidR="00E01C82" w:rsidRPr="00E26A6C" w:rsidRDefault="00E01C82" w:rsidP="00E01C82">
      <w:pPr>
        <w:pStyle w:val="af0"/>
        <w:numPr>
          <w:ilvl w:val="0"/>
          <w:numId w:val="14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Calibri" w:hint="eastAsia"/>
          <w:color w:val="000000"/>
          <w:lang w:eastAsia="zh-CN"/>
        </w:rPr>
        <w:t>隐藏</w:t>
      </w:r>
      <w:r>
        <w:rPr>
          <w:rFonts w:ascii="SimSun" w:eastAsia="SimSun" w:hAnsi="SimSun" w:cs="Calibri"/>
          <w:color w:val="000000"/>
          <w:lang w:eastAsia="zh-CN"/>
        </w:rPr>
        <w:t>FTZ</w:t>
      </w:r>
      <w:r>
        <w:rPr>
          <w:rFonts w:ascii="SimSun" w:eastAsia="SimSun" w:hAnsi="SimSun" w:cs="Calibri" w:hint="eastAsia"/>
          <w:color w:val="000000"/>
          <w:lang w:eastAsia="zh-CN"/>
        </w:rPr>
        <w:t>购物车的相关</w:t>
      </w:r>
      <w:r>
        <w:rPr>
          <w:rFonts w:ascii="SimSun" w:eastAsia="SimSun" w:hAnsi="SimSun" w:cs="Calibri"/>
          <w:color w:val="000000"/>
          <w:lang w:eastAsia="zh-CN"/>
        </w:rPr>
        <w:t>UI</w:t>
      </w:r>
    </w:p>
    <w:p w14:paraId="0C5DE914" w14:textId="77777777" w:rsidR="00E01C82" w:rsidRPr="00E26A6C" w:rsidRDefault="00E01C82" w:rsidP="00E01C82">
      <w:pPr>
        <w:pStyle w:val="af0"/>
        <w:numPr>
          <w:ilvl w:val="0"/>
          <w:numId w:val="14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Calibri" w:hint="eastAsia"/>
          <w:color w:val="000000"/>
          <w:lang w:eastAsia="zh-CN"/>
        </w:rPr>
        <w:t>清除</w:t>
      </w:r>
      <w:r>
        <w:rPr>
          <w:rFonts w:ascii="SimSun" w:eastAsia="SimSun" w:hAnsi="SimSun" w:cs="Calibri"/>
          <w:color w:val="000000"/>
          <w:lang w:eastAsia="zh-CN"/>
        </w:rPr>
        <w:t>FTZ</w:t>
      </w:r>
      <w:r>
        <w:rPr>
          <w:rFonts w:ascii="SimSun" w:eastAsia="SimSun" w:hAnsi="SimSun" w:cs="Calibri" w:hint="eastAsia"/>
          <w:color w:val="000000"/>
          <w:lang w:eastAsia="zh-CN"/>
        </w:rPr>
        <w:t>购物车本地缓存，计算购物</w:t>
      </w:r>
      <w:proofErr w:type="gramStart"/>
      <w:r>
        <w:rPr>
          <w:rFonts w:ascii="SimSun" w:eastAsia="SimSun" w:hAnsi="SimSun" w:cs="Calibri" w:hint="eastAsia"/>
          <w:color w:val="000000"/>
          <w:lang w:eastAsia="zh-CN"/>
        </w:rPr>
        <w:t>车商品</w:t>
      </w:r>
      <w:proofErr w:type="gramEnd"/>
      <w:r>
        <w:rPr>
          <w:rFonts w:ascii="SimSun" w:eastAsia="SimSun" w:hAnsi="SimSun" w:cs="Calibri" w:hint="eastAsia"/>
          <w:color w:val="000000"/>
          <w:lang w:eastAsia="zh-CN"/>
        </w:rPr>
        <w:t>数量的逻辑不包含</w:t>
      </w:r>
      <w:r>
        <w:rPr>
          <w:rFonts w:ascii="SimSun" w:eastAsia="SimSun" w:hAnsi="SimSun" w:cs="Calibri"/>
          <w:color w:val="000000"/>
          <w:lang w:eastAsia="zh-CN"/>
        </w:rPr>
        <w:t>FTZ</w:t>
      </w:r>
      <w:r>
        <w:rPr>
          <w:rFonts w:ascii="SimSun" w:eastAsia="SimSun" w:hAnsi="SimSun" w:cs="Calibri" w:hint="eastAsia"/>
          <w:color w:val="000000"/>
          <w:lang w:eastAsia="zh-CN"/>
        </w:rPr>
        <w:t>商品</w:t>
      </w:r>
    </w:p>
    <w:p w14:paraId="09C35606" w14:textId="77777777" w:rsidR="00E01C82" w:rsidRDefault="00E01C82" w:rsidP="00E01C82">
      <w:pPr>
        <w:pStyle w:val="af0"/>
        <w:numPr>
          <w:ilvl w:val="0"/>
          <w:numId w:val="14"/>
        </w:numPr>
        <w:spacing w:after="200" w:line="276" w:lineRule="auto"/>
        <w:rPr>
          <w:lang w:eastAsia="zh-CN"/>
        </w:rPr>
      </w:pPr>
      <w:r>
        <w:rPr>
          <w:rFonts w:ascii="SimSun" w:eastAsia="SimSun" w:hAnsi="SimSun" w:cs="Calibri" w:hint="eastAsia"/>
          <w:color w:val="000000"/>
          <w:lang w:eastAsia="zh-CN"/>
        </w:rPr>
        <w:t>屏蔽</w:t>
      </w:r>
      <w:r>
        <w:rPr>
          <w:rFonts w:ascii="SimSun" w:eastAsia="SimSun" w:hAnsi="SimSun" w:cs="Calibri"/>
          <w:color w:val="000000"/>
          <w:lang w:eastAsia="zh-CN"/>
        </w:rPr>
        <w:t>FTZ</w:t>
      </w:r>
      <w:r>
        <w:rPr>
          <w:rFonts w:ascii="SimSun" w:eastAsia="SimSun" w:hAnsi="SimSun" w:cs="Calibri" w:hint="eastAsia"/>
          <w:color w:val="000000"/>
          <w:lang w:eastAsia="zh-CN"/>
        </w:rPr>
        <w:t>购物车的刷新逻辑</w:t>
      </w:r>
    </w:p>
    <w:p w14:paraId="5D68DD6E" w14:textId="77777777" w:rsidR="0018123A" w:rsidRDefault="0018123A" w:rsidP="0018123A">
      <w:pPr>
        <w:spacing w:after="200" w:line="276" w:lineRule="auto"/>
        <w:rPr>
          <w:rFonts w:eastAsiaTheme="minorEastAsia" w:hint="eastAsia"/>
          <w:lang w:eastAsia="zh-CN"/>
        </w:rPr>
      </w:pPr>
    </w:p>
    <w:p w14:paraId="1B03B31C" w14:textId="77777777" w:rsidR="0018123A" w:rsidRDefault="0018123A" w:rsidP="0018123A">
      <w:pPr>
        <w:spacing w:after="200" w:line="276" w:lineRule="auto"/>
        <w:rPr>
          <w:rFonts w:eastAsiaTheme="minorEastAsia" w:hint="eastAsia"/>
          <w:lang w:eastAsia="zh-CN"/>
        </w:rPr>
      </w:pPr>
    </w:p>
    <w:p w14:paraId="12BB8B61" w14:textId="40216D3F" w:rsidR="001C60E0" w:rsidRPr="0018123A" w:rsidRDefault="00E01C82" w:rsidP="0018123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 w:rsidRPr="0018123A"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  <w:t xml:space="preserve"> </w:t>
      </w:r>
    </w:p>
    <w:p w14:paraId="3FDEC1C9" w14:textId="77777777" w:rsidR="001C60E0" w:rsidRPr="00A17E3B" w:rsidRDefault="001C60E0" w:rsidP="00A17E3B">
      <w:pPr>
        <w:pStyle w:val="4"/>
        <w:keepNext w:val="0"/>
        <w:tabs>
          <w:tab w:val="clear" w:pos="1008"/>
          <w:tab w:val="num" w:pos="765"/>
        </w:tabs>
        <w:autoSpaceDE w:val="0"/>
        <w:autoSpaceDN w:val="0"/>
        <w:spacing w:before="160" w:after="160"/>
        <w:ind w:left="1134" w:hanging="680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33" w:name="_Toc462661846"/>
      <w:bookmarkStart w:id="34" w:name="_Toc462745858"/>
      <w:proofErr w:type="spellStart"/>
      <w:r w:rsidRPr="00A17E3B">
        <w:rPr>
          <w:rFonts w:asciiTheme="minorEastAsia" w:eastAsiaTheme="minorEastAsia" w:hAnsiTheme="minorEastAsia" w:hint="eastAsia"/>
          <w:sz w:val="24"/>
          <w:szCs w:val="24"/>
        </w:rPr>
        <w:lastRenderedPageBreak/>
        <w:t>订单详情页面</w:t>
      </w:r>
      <w:bookmarkEnd w:id="33"/>
      <w:bookmarkEnd w:id="34"/>
      <w:proofErr w:type="spellEnd"/>
    </w:p>
    <w:p w14:paraId="6F283E99" w14:textId="77777777" w:rsidR="001C60E0" w:rsidRDefault="001C60E0" w:rsidP="001C60E0">
      <w:pPr>
        <w:rPr>
          <w:lang w:eastAsia="zh-CN"/>
        </w:rPr>
      </w:pPr>
    </w:p>
    <w:p w14:paraId="75F65510" w14:textId="77777777" w:rsidR="001C60E0" w:rsidRDefault="001C60E0" w:rsidP="001C60E0">
      <w:pPr>
        <w:ind w:left="360"/>
        <w:jc w:val="center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3239490" wp14:editId="27071EBF">
            <wp:extent cx="4367174" cy="2795653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5600" t="12331" r="13999" b="7517"/>
                    <a:stretch/>
                  </pic:blipFill>
                  <pic:spPr bwMode="auto">
                    <a:xfrm>
                      <a:off x="0" y="0"/>
                      <a:ext cx="4367176" cy="279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4046F" w14:textId="77777777" w:rsidR="00FC01E6" w:rsidRDefault="00FC01E6" w:rsidP="00FC01E6">
      <w:pPr>
        <w:pStyle w:val="af0"/>
        <w:numPr>
          <w:ilvl w:val="0"/>
          <w:numId w:val="15"/>
        </w:numPr>
        <w:spacing w:after="200" w:line="276" w:lineRule="auto"/>
        <w:rPr>
          <w:lang w:eastAsia="zh-CN"/>
        </w:rPr>
      </w:pPr>
      <w:r>
        <w:rPr>
          <w:rFonts w:hint="eastAsia"/>
          <w:lang w:eastAsia="zh-CN"/>
        </w:rPr>
        <w:t>FTZ</w:t>
      </w:r>
      <w:r>
        <w:rPr>
          <w:rFonts w:ascii="SimSun" w:eastAsia="SimSun" w:hAnsi="SimSun" w:cs="SimSun" w:hint="eastAsia"/>
          <w:lang w:eastAsia="zh-CN"/>
        </w:rPr>
        <w:t>订单，需要隐藏“添加到收藏夹”按钮</w:t>
      </w:r>
    </w:p>
    <w:p w14:paraId="52BAE24D" w14:textId="77777777" w:rsidR="00FC01E6" w:rsidRDefault="00FC01E6" w:rsidP="00FC01E6">
      <w:pPr>
        <w:pStyle w:val="af0"/>
        <w:numPr>
          <w:ilvl w:val="0"/>
          <w:numId w:val="15"/>
        </w:numPr>
        <w:spacing w:after="200" w:line="276" w:lineRule="auto"/>
        <w:rPr>
          <w:lang w:eastAsia="zh-CN"/>
        </w:rPr>
      </w:pPr>
      <w:r>
        <w:rPr>
          <w:rFonts w:hint="eastAsia"/>
          <w:lang w:eastAsia="zh-CN"/>
        </w:rPr>
        <w:t>FTZ</w:t>
      </w:r>
      <w:r>
        <w:rPr>
          <w:rFonts w:ascii="SimSun" w:eastAsia="SimSun" w:hAnsi="SimSun" w:cs="SimSun" w:hint="eastAsia"/>
          <w:lang w:eastAsia="zh-CN"/>
        </w:rPr>
        <w:t>订单，需要隐藏“再次购买”按钮</w:t>
      </w:r>
    </w:p>
    <w:p w14:paraId="00857487" w14:textId="77777777" w:rsidR="00FC01E6" w:rsidRPr="00FC01E6" w:rsidRDefault="00FC01E6" w:rsidP="001C60E0">
      <w:pPr>
        <w:ind w:left="360"/>
        <w:jc w:val="center"/>
        <w:rPr>
          <w:rFonts w:eastAsiaTheme="minorEastAsia" w:hint="eastAsia"/>
          <w:lang w:eastAsia="zh-CN"/>
        </w:rPr>
      </w:pPr>
    </w:p>
    <w:p w14:paraId="062A2CCB" w14:textId="77777777" w:rsidR="001C60E0" w:rsidRDefault="001C60E0" w:rsidP="001C60E0">
      <w:pPr>
        <w:jc w:val="center"/>
        <w:rPr>
          <w:lang w:eastAsia="zh-CN"/>
        </w:rPr>
      </w:pPr>
    </w:p>
    <w:p w14:paraId="1B052377" w14:textId="77777777" w:rsidR="001C60E0" w:rsidRDefault="001C60E0" w:rsidP="001C60E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4AD8DA71" w14:textId="77777777" w:rsidR="002241EA" w:rsidRPr="002241EA" w:rsidRDefault="002241EA" w:rsidP="002241EA">
      <w:pPr>
        <w:rPr>
          <w:rFonts w:eastAsiaTheme="minorEastAsia"/>
          <w:lang w:eastAsia="zh-CN"/>
        </w:rPr>
      </w:pPr>
    </w:p>
    <w:p w14:paraId="62C5391F" w14:textId="18E92A41" w:rsidR="00AD395C" w:rsidRPr="002241EA" w:rsidRDefault="00E22002" w:rsidP="002241EA">
      <w:pPr>
        <w:pStyle w:val="2"/>
        <w:rPr>
          <w:rFonts w:eastAsiaTheme="minorEastAsia"/>
          <w:lang w:eastAsia="zh-CN"/>
        </w:rPr>
      </w:pPr>
      <w:bookmarkStart w:id="35" w:name="_Ref323676524"/>
      <w:bookmarkStart w:id="36" w:name="_Ref323676551"/>
      <w:bookmarkStart w:id="37" w:name="_Ref323676759"/>
      <w:bookmarkStart w:id="38" w:name="_Ref323681090"/>
      <w:bookmarkStart w:id="39" w:name="_Ref324045504"/>
      <w:bookmarkStart w:id="40" w:name="_Ref324049902"/>
      <w:bookmarkStart w:id="41" w:name="_Ref337092503"/>
      <w:bookmarkStart w:id="42" w:name="_Toc22638186"/>
      <w:bookmarkStart w:id="43" w:name="_Toc65314573"/>
      <w:bookmarkStart w:id="44" w:name="_Toc464048233"/>
      <w:bookmarkEnd w:id="35"/>
      <w:bookmarkEnd w:id="36"/>
      <w:bookmarkEnd w:id="37"/>
      <w:bookmarkEnd w:id="38"/>
      <w:bookmarkEnd w:id="39"/>
      <w:bookmarkEnd w:id="40"/>
      <w:bookmarkEnd w:id="41"/>
      <w:r>
        <w:rPr>
          <w:rFonts w:eastAsiaTheme="minorEastAsia" w:hint="eastAsia"/>
          <w:lang w:eastAsia="zh-CN"/>
        </w:rPr>
        <w:t>通用</w:t>
      </w:r>
      <w:r w:rsidRPr="002241EA">
        <w:rPr>
          <w:rFonts w:eastAsiaTheme="minorEastAsia" w:hint="eastAsia"/>
          <w:lang w:eastAsia="zh-CN"/>
        </w:rPr>
        <w:t>错误处理</w:t>
      </w:r>
      <w:bookmarkEnd w:id="42"/>
      <w:bookmarkEnd w:id="43"/>
      <w:r>
        <w:rPr>
          <w:rFonts w:eastAsiaTheme="minorEastAsia" w:hint="eastAsia"/>
          <w:lang w:eastAsia="zh-CN"/>
        </w:rPr>
        <w:t xml:space="preserve">Common </w:t>
      </w:r>
      <w:r w:rsidRPr="002241EA">
        <w:rPr>
          <w:rFonts w:eastAsiaTheme="minorEastAsia"/>
          <w:lang w:eastAsia="zh-CN"/>
        </w:rPr>
        <w:t>Error Process</w:t>
      </w:r>
      <w:bookmarkEnd w:id="44"/>
    </w:p>
    <w:p w14:paraId="432D3BF8" w14:textId="4807E6A2" w:rsidR="00AD395C" w:rsidRPr="002241EA" w:rsidRDefault="002241EA" w:rsidP="002241EA">
      <w:pPr>
        <w:pStyle w:val="3"/>
        <w:tabs>
          <w:tab w:val="num" w:pos="720"/>
        </w:tabs>
        <w:ind w:left="720"/>
        <w:rPr>
          <w:rFonts w:ascii="SimSun" w:eastAsia="SimSun" w:hAnsi="SimSun" w:cs="SimSun"/>
          <w:lang w:eastAsia="zh-CN"/>
        </w:rPr>
      </w:pPr>
      <w:bookmarkStart w:id="45" w:name="_Toc22638187"/>
      <w:bookmarkStart w:id="46" w:name="_Toc65314574"/>
      <w:r>
        <w:rPr>
          <w:rFonts w:ascii="SimSun" w:eastAsia="SimSun" w:hAnsi="SimSun" w:cs="SimSun" w:hint="eastAsia"/>
          <w:lang w:eastAsia="zh-CN"/>
        </w:rPr>
        <w:t xml:space="preserve"> </w:t>
      </w:r>
      <w:bookmarkStart w:id="47" w:name="_Toc464048234"/>
      <w:r w:rsidR="00AD395C" w:rsidRPr="002241EA">
        <w:rPr>
          <w:rFonts w:ascii="SimSun" w:eastAsia="SimSun" w:hAnsi="SimSun" w:cs="SimSun" w:hint="eastAsia"/>
          <w:lang w:eastAsia="zh-CN"/>
        </w:rPr>
        <w:t>系统错误</w:t>
      </w:r>
      <w:bookmarkEnd w:id="45"/>
      <w:bookmarkEnd w:id="46"/>
      <w:r>
        <w:rPr>
          <w:rFonts w:ascii="SimSun" w:eastAsia="SimSun" w:hAnsi="SimSun" w:cs="SimSun" w:hint="eastAsia"/>
          <w:lang w:eastAsia="zh-CN"/>
        </w:rPr>
        <w:t xml:space="preserve"> </w:t>
      </w:r>
      <w:r w:rsidRPr="002241EA">
        <w:rPr>
          <w:rFonts w:ascii="SimSun" w:eastAsia="SimSun" w:hAnsi="SimSun" w:cs="SimSun"/>
          <w:lang w:eastAsia="zh-CN"/>
        </w:rPr>
        <w:t>System Error</w:t>
      </w:r>
      <w:bookmarkEnd w:id="47"/>
    </w:p>
    <w:p w14:paraId="101115D0" w14:textId="53A036A9" w:rsidR="00AD395C" w:rsidRPr="00BC0089" w:rsidRDefault="00AD395C" w:rsidP="00AD395C">
      <w:pPr>
        <w:pStyle w:val="21"/>
      </w:pPr>
      <w:r w:rsidRPr="00BC0089">
        <w:rPr>
          <w:rFonts w:hint="eastAsia"/>
        </w:rPr>
        <w:t>描述</w:t>
      </w:r>
      <w:proofErr w:type="gramStart"/>
      <w:r w:rsidRPr="00BC0089">
        <w:rPr>
          <w:rFonts w:hint="eastAsia"/>
        </w:rPr>
        <w:t>象</w:t>
      </w:r>
      <w:proofErr w:type="gramEnd"/>
      <w:r w:rsidRPr="00BC0089">
        <w:rPr>
          <w:rFonts w:hint="eastAsia"/>
        </w:rPr>
        <w:t>内存分配失败，任务创建失败等错误是如何被处理的。</w:t>
      </w:r>
      <w:r w:rsidR="002005A7" w:rsidRPr="00BC0089">
        <w:rPr>
          <w:rFonts w:hint="eastAsia"/>
        </w:rPr>
        <w:t>（可选）</w:t>
      </w:r>
    </w:p>
    <w:p w14:paraId="7A7E7565" w14:textId="5CCB55DE" w:rsidR="00AD395C" w:rsidRPr="002241EA" w:rsidRDefault="002241EA" w:rsidP="002241EA">
      <w:pPr>
        <w:pStyle w:val="3"/>
        <w:tabs>
          <w:tab w:val="num" w:pos="720"/>
        </w:tabs>
        <w:ind w:left="720"/>
        <w:rPr>
          <w:rFonts w:ascii="SimSun" w:eastAsia="SimSun" w:hAnsi="SimSun" w:cs="SimSun"/>
          <w:lang w:eastAsia="zh-CN"/>
        </w:rPr>
      </w:pPr>
      <w:bookmarkStart w:id="48" w:name="_Toc22638188"/>
      <w:bookmarkStart w:id="49" w:name="_Toc65314575"/>
      <w:r>
        <w:rPr>
          <w:rFonts w:ascii="SimSun" w:eastAsia="SimSun" w:hAnsi="SimSun" w:cs="SimSun" w:hint="eastAsia"/>
          <w:lang w:eastAsia="zh-CN"/>
        </w:rPr>
        <w:t xml:space="preserve"> </w:t>
      </w:r>
      <w:bookmarkStart w:id="50" w:name="_Toc464048235"/>
      <w:r w:rsidR="00AD395C" w:rsidRPr="002241EA">
        <w:rPr>
          <w:rFonts w:ascii="SimSun" w:eastAsia="SimSun" w:hAnsi="SimSun" w:cs="SimSun" w:hint="eastAsia"/>
          <w:lang w:eastAsia="zh-CN"/>
        </w:rPr>
        <w:t>接口错误</w:t>
      </w:r>
      <w:bookmarkEnd w:id="48"/>
      <w:bookmarkEnd w:id="49"/>
      <w:r>
        <w:rPr>
          <w:rFonts w:ascii="SimSun" w:eastAsia="SimSun" w:hAnsi="SimSun" w:cs="SimSun" w:hint="eastAsia"/>
          <w:lang w:eastAsia="zh-CN"/>
        </w:rPr>
        <w:t xml:space="preserve"> </w:t>
      </w:r>
      <w:r w:rsidRPr="002241EA">
        <w:rPr>
          <w:rFonts w:ascii="SimSun" w:eastAsia="SimSun" w:hAnsi="SimSun" w:cs="SimSun"/>
          <w:lang w:eastAsia="zh-CN"/>
        </w:rPr>
        <w:t>Interface Error</w:t>
      </w:r>
      <w:bookmarkEnd w:id="50"/>
    </w:p>
    <w:p w14:paraId="7615BA40" w14:textId="3D6B2CBD" w:rsidR="00AD395C" w:rsidRPr="00BC0089" w:rsidRDefault="00AD395C" w:rsidP="00AD395C">
      <w:pPr>
        <w:pStyle w:val="21"/>
      </w:pPr>
      <w:r w:rsidRPr="00BC0089">
        <w:rPr>
          <w:rFonts w:hint="eastAsia"/>
        </w:rPr>
        <w:t>描述将要产生并给外部实体用的错误码</w:t>
      </w:r>
      <w:r w:rsidR="002005A7" w:rsidRPr="00BC0089">
        <w:rPr>
          <w:rFonts w:hint="eastAsia"/>
        </w:rPr>
        <w:t>（可选）</w:t>
      </w:r>
    </w:p>
    <w:p w14:paraId="3A970F01" w14:textId="631C2D3E" w:rsidR="00AD395C" w:rsidRPr="002241EA" w:rsidRDefault="002241EA" w:rsidP="002241EA">
      <w:pPr>
        <w:pStyle w:val="3"/>
        <w:tabs>
          <w:tab w:val="num" w:pos="720"/>
        </w:tabs>
        <w:ind w:left="720"/>
        <w:rPr>
          <w:rFonts w:ascii="SimSun" w:eastAsia="SimSun" w:hAnsi="SimSun" w:cs="SimSun"/>
          <w:lang w:eastAsia="zh-CN"/>
        </w:rPr>
      </w:pPr>
      <w:bookmarkStart w:id="51" w:name="_Toc22638189"/>
      <w:bookmarkStart w:id="52" w:name="_Toc65314576"/>
      <w:r>
        <w:rPr>
          <w:rFonts w:ascii="SimSun" w:eastAsia="SimSun" w:hAnsi="SimSun" w:cs="SimSun" w:hint="eastAsia"/>
          <w:lang w:eastAsia="zh-CN"/>
        </w:rPr>
        <w:t xml:space="preserve"> </w:t>
      </w:r>
      <w:bookmarkStart w:id="53" w:name="_Toc464048236"/>
      <w:r w:rsidR="00AD395C" w:rsidRPr="002241EA">
        <w:rPr>
          <w:rFonts w:ascii="SimSun" w:eastAsia="SimSun" w:hAnsi="SimSun" w:cs="SimSun" w:hint="eastAsia"/>
          <w:lang w:eastAsia="zh-CN"/>
        </w:rPr>
        <w:t>协议错误</w:t>
      </w:r>
      <w:bookmarkEnd w:id="51"/>
      <w:bookmarkEnd w:id="52"/>
      <w:r>
        <w:rPr>
          <w:rFonts w:ascii="SimSun" w:eastAsia="SimSun" w:hAnsi="SimSun" w:cs="SimSun" w:hint="eastAsia"/>
          <w:lang w:eastAsia="zh-CN"/>
        </w:rPr>
        <w:t xml:space="preserve"> </w:t>
      </w:r>
      <w:r w:rsidRPr="002241EA">
        <w:rPr>
          <w:rFonts w:ascii="SimSun" w:eastAsia="SimSun" w:hAnsi="SimSun" w:cs="SimSun"/>
          <w:lang w:eastAsia="zh-CN"/>
        </w:rPr>
        <w:t>Protocol Error</w:t>
      </w:r>
      <w:bookmarkEnd w:id="53"/>
    </w:p>
    <w:p w14:paraId="5E0D25D8" w14:textId="27E1D832" w:rsidR="003850D5" w:rsidRDefault="00AD395C" w:rsidP="002241EA">
      <w:pPr>
        <w:pStyle w:val="21"/>
      </w:pPr>
      <w:r w:rsidRPr="00BC0089">
        <w:rPr>
          <w:rFonts w:hint="eastAsia"/>
        </w:rPr>
        <w:t>描述在协议中没有描述的情况如何处理。（可选）</w:t>
      </w:r>
    </w:p>
    <w:p w14:paraId="102B9FA1" w14:textId="7A86CA46" w:rsidR="00275CC4" w:rsidRPr="00AE1473" w:rsidRDefault="001E47E5" w:rsidP="00AE1473">
      <w:pPr>
        <w:pStyle w:val="2"/>
        <w:rPr>
          <w:rFonts w:eastAsiaTheme="minorEastAsia"/>
          <w:lang w:eastAsia="zh-CN"/>
        </w:rPr>
      </w:pPr>
      <w:bookmarkStart w:id="54" w:name="_Toc464048237"/>
      <w:r>
        <w:rPr>
          <w:rFonts w:eastAsiaTheme="minorEastAsia" w:hint="eastAsia"/>
          <w:lang w:eastAsia="zh-CN"/>
        </w:rPr>
        <w:t>其他说明</w:t>
      </w:r>
      <w:r>
        <w:rPr>
          <w:rFonts w:eastAsiaTheme="minorEastAsia" w:hint="eastAsia"/>
          <w:lang w:eastAsia="zh-CN"/>
        </w:rPr>
        <w:t xml:space="preserve"> </w:t>
      </w:r>
      <w:r w:rsidR="00313F10" w:rsidRPr="00313F10">
        <w:rPr>
          <w:rFonts w:eastAsiaTheme="minorEastAsia"/>
          <w:lang w:eastAsia="zh-CN"/>
        </w:rPr>
        <w:t>Other</w:t>
      </w:r>
      <w:r w:rsidR="00313F10" w:rsidRPr="00313F10">
        <w:rPr>
          <w:rFonts w:eastAsiaTheme="minorEastAsia" w:hint="eastAsia"/>
          <w:lang w:eastAsia="zh-CN"/>
        </w:rPr>
        <w:t xml:space="preserve"> Design</w:t>
      </w:r>
      <w:r w:rsidR="00313F10" w:rsidRPr="00313F10">
        <w:rPr>
          <w:rFonts w:eastAsiaTheme="minorEastAsia"/>
          <w:lang w:eastAsia="zh-CN"/>
        </w:rPr>
        <w:t xml:space="preserve"> instructions</w:t>
      </w:r>
      <w:bookmarkEnd w:id="54"/>
    </w:p>
    <w:p w14:paraId="3A75C0A6" w14:textId="3626350A" w:rsidR="001E47E5" w:rsidRDefault="00C748E8" w:rsidP="00313F10">
      <w:pPr>
        <w:pStyle w:val="3"/>
        <w:tabs>
          <w:tab w:val="num" w:pos="720"/>
        </w:tabs>
        <w:ind w:left="720"/>
        <w:rPr>
          <w:rFonts w:ascii="SimSun" w:eastAsia="SimSun" w:hAnsi="SimSun" w:cs="SimSun"/>
          <w:lang w:eastAsia="zh-CN"/>
        </w:rPr>
      </w:pPr>
      <w:bookmarkStart w:id="55" w:name="_Toc65496705"/>
      <w:r>
        <w:rPr>
          <w:rFonts w:ascii="SimSun" w:eastAsia="SimSun" w:hAnsi="SimSun" w:cs="SimSun" w:hint="eastAsia"/>
          <w:lang w:eastAsia="zh-CN"/>
        </w:rPr>
        <w:t xml:space="preserve"> </w:t>
      </w:r>
      <w:bookmarkStart w:id="56" w:name="_Toc464048238"/>
      <w:r w:rsidR="00275CC4">
        <w:rPr>
          <w:rFonts w:ascii="SimSun" w:eastAsia="SimSun" w:hAnsi="SimSun" w:cs="SimSun" w:hint="eastAsia"/>
          <w:lang w:eastAsia="zh-CN"/>
        </w:rPr>
        <w:t>第三方组件</w:t>
      </w:r>
      <w:bookmarkEnd w:id="55"/>
      <w:r w:rsidR="00275CC4">
        <w:rPr>
          <w:rFonts w:ascii="SimSun" w:eastAsia="SimSun" w:hAnsi="SimSun" w:cs="SimSun" w:hint="eastAsia"/>
          <w:lang w:eastAsia="zh-CN"/>
        </w:rPr>
        <w:t>说明</w:t>
      </w:r>
      <w:r w:rsidR="00313F10">
        <w:rPr>
          <w:rFonts w:ascii="SimSun" w:eastAsia="SimSun" w:hAnsi="SimSun" w:cs="SimSun" w:hint="eastAsia"/>
          <w:lang w:eastAsia="zh-CN"/>
        </w:rPr>
        <w:t xml:space="preserve"> </w:t>
      </w:r>
      <w:r w:rsidR="00313F10" w:rsidRPr="00313F10">
        <w:rPr>
          <w:rFonts w:ascii="SimSun" w:eastAsia="SimSun" w:hAnsi="SimSun" w:cs="SimSun"/>
          <w:lang w:eastAsia="zh-CN"/>
        </w:rPr>
        <w:t>Third party component description</w:t>
      </w:r>
      <w:bookmarkEnd w:id="56"/>
    </w:p>
    <w:p w14:paraId="13A62C92" w14:textId="03834FB0" w:rsidR="00E22002" w:rsidRPr="009C0F79" w:rsidRDefault="006B089B" w:rsidP="009C0F79">
      <w:pPr>
        <w:pStyle w:val="3"/>
        <w:tabs>
          <w:tab w:val="num" w:pos="720"/>
        </w:tabs>
        <w:ind w:left="720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 xml:space="preserve"> </w:t>
      </w:r>
      <w:bookmarkStart w:id="57" w:name="_Toc464048239"/>
      <w:r>
        <w:rPr>
          <w:rFonts w:ascii="SimSun" w:eastAsia="SimSun" w:hAnsi="SimSun" w:cs="SimSun" w:hint="eastAsia"/>
          <w:lang w:eastAsia="zh-CN"/>
        </w:rPr>
        <w:t>工具类设计 Common Tools Design</w:t>
      </w:r>
      <w:bookmarkEnd w:id="57"/>
    </w:p>
    <w:sectPr w:rsidR="00E22002" w:rsidRPr="009C0F79" w:rsidSect="003D0280">
      <w:footerReference w:type="default" r:id="rId31"/>
      <w:headerReference w:type="first" r:id="rId32"/>
      <w:footerReference w:type="first" r:id="rId33"/>
      <w:pgSz w:w="12240" w:h="15840" w:code="1"/>
      <w:pgMar w:top="1440" w:right="1080" w:bottom="1080" w:left="1080" w:header="432" w:footer="28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3B5C58" w14:textId="77777777" w:rsidR="00970B03" w:rsidRDefault="00970B03">
      <w:r>
        <w:separator/>
      </w:r>
    </w:p>
  </w:endnote>
  <w:endnote w:type="continuationSeparator" w:id="0">
    <w:p w14:paraId="49FB22E1" w14:textId="77777777" w:rsidR="00970B03" w:rsidRDefault="00970B03">
      <w:r>
        <w:continuationSeparator/>
      </w:r>
    </w:p>
  </w:endnote>
  <w:endnote w:type="continuationNotice" w:id="1">
    <w:p w14:paraId="428A8B0A" w14:textId="77777777" w:rsidR="00970B03" w:rsidRDefault="00970B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0D265E" w14:textId="77777777" w:rsidR="003D0280" w:rsidRDefault="003D0280" w:rsidP="0047051F">
    <w:pPr>
      <w:pStyle w:val="a8"/>
      <w:framePr w:wrap="around" w:vAnchor="text" w:hAnchor="margin" w:xAlign="center" w:y="1"/>
      <w:rPr>
        <w:rStyle w:val="ab"/>
      </w:rPr>
    </w:pPr>
  </w:p>
  <w:p w14:paraId="5E0D265F" w14:textId="77777777" w:rsidR="003D0280" w:rsidRPr="001D2D47" w:rsidRDefault="003D0280" w:rsidP="0047051F">
    <w:pPr>
      <w:pStyle w:val="a8"/>
    </w:pPr>
    <w:proofErr w:type="spellStart"/>
    <w:r>
      <w:t>Walmart</w:t>
    </w:r>
    <w:proofErr w:type="spellEnd"/>
    <w:r w:rsidRPr="001D2D47">
      <w:t xml:space="preserve"> Confidential </w:t>
    </w:r>
    <w:r>
      <w:tab/>
    </w:r>
    <w:r>
      <w:tab/>
    </w:r>
    <w:r w:rsidRPr="001D2D47">
      <w:rPr>
        <w:rStyle w:val="ab"/>
        <w:szCs w:val="20"/>
      </w:rPr>
      <w:t xml:space="preserve">Page </w:t>
    </w:r>
    <w:r w:rsidRPr="001D2D47">
      <w:rPr>
        <w:rStyle w:val="ab"/>
        <w:szCs w:val="20"/>
      </w:rPr>
      <w:fldChar w:fldCharType="begin"/>
    </w:r>
    <w:r w:rsidRPr="001D2D47">
      <w:rPr>
        <w:rStyle w:val="ab"/>
        <w:szCs w:val="20"/>
      </w:rPr>
      <w:instrText xml:space="preserve"> PAGE </w:instrText>
    </w:r>
    <w:r w:rsidRPr="001D2D47">
      <w:rPr>
        <w:rStyle w:val="ab"/>
        <w:szCs w:val="20"/>
      </w:rPr>
      <w:fldChar w:fldCharType="separate"/>
    </w:r>
    <w:r w:rsidR="00723815">
      <w:rPr>
        <w:rStyle w:val="ab"/>
        <w:noProof/>
        <w:szCs w:val="20"/>
      </w:rPr>
      <w:t>10</w:t>
    </w:r>
    <w:r w:rsidRPr="001D2D47">
      <w:rPr>
        <w:rStyle w:val="ab"/>
        <w:szCs w:val="20"/>
      </w:rPr>
      <w:fldChar w:fldCharType="end"/>
    </w:r>
    <w:r w:rsidRPr="001D2D47">
      <w:rPr>
        <w:rStyle w:val="ab"/>
        <w:szCs w:val="20"/>
      </w:rPr>
      <w:t xml:space="preserve"> of </w:t>
    </w:r>
    <w:r w:rsidRPr="001D2D47">
      <w:rPr>
        <w:rStyle w:val="ab"/>
        <w:szCs w:val="20"/>
      </w:rPr>
      <w:fldChar w:fldCharType="begin"/>
    </w:r>
    <w:r w:rsidRPr="001D2D47">
      <w:rPr>
        <w:rStyle w:val="ab"/>
        <w:szCs w:val="20"/>
      </w:rPr>
      <w:instrText xml:space="preserve"> SECTIONPAGES  </w:instrText>
    </w:r>
    <w:r w:rsidRPr="001D2D47">
      <w:rPr>
        <w:rStyle w:val="ab"/>
        <w:szCs w:val="20"/>
      </w:rPr>
      <w:fldChar w:fldCharType="separate"/>
    </w:r>
    <w:r w:rsidR="00723815">
      <w:rPr>
        <w:rStyle w:val="ab"/>
        <w:noProof/>
        <w:szCs w:val="20"/>
      </w:rPr>
      <w:t>15</w:t>
    </w:r>
    <w:r w:rsidRPr="001D2D47">
      <w:rPr>
        <w:rStyle w:val="ab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0D2661" w14:textId="77777777" w:rsidR="003D0280" w:rsidRPr="002A2C91" w:rsidRDefault="003D0280" w:rsidP="0047051F">
    <w:pPr>
      <w:pStyle w:val="a8"/>
      <w:rPr>
        <w:rFonts w:cs="Arial"/>
        <w:szCs w:val="20"/>
      </w:rPr>
    </w:pPr>
    <w:proofErr w:type="spellStart"/>
    <w:r>
      <w:t>Walmart</w:t>
    </w:r>
    <w:proofErr w:type="spellEnd"/>
    <w:r>
      <w:t xml:space="preserve"> Confidential</w:t>
    </w:r>
    <w:r>
      <w:tab/>
    </w:r>
    <w:r>
      <w:tab/>
    </w:r>
    <w:r w:rsidRPr="00C51558">
      <w:rPr>
        <w:rStyle w:val="ab"/>
        <w:rFonts w:cs="Arial"/>
        <w:szCs w:val="20"/>
      </w:rPr>
      <w:t xml:space="preserve">Page </w:t>
    </w:r>
    <w:r w:rsidRPr="00C51558">
      <w:rPr>
        <w:rStyle w:val="ab"/>
        <w:rFonts w:cs="Arial"/>
        <w:szCs w:val="20"/>
      </w:rPr>
      <w:fldChar w:fldCharType="begin"/>
    </w:r>
    <w:r w:rsidRPr="00C51558">
      <w:rPr>
        <w:rStyle w:val="ab"/>
        <w:rFonts w:cs="Arial"/>
        <w:szCs w:val="20"/>
      </w:rPr>
      <w:instrText xml:space="preserve"> PAGE </w:instrText>
    </w:r>
    <w:r w:rsidRPr="00C51558">
      <w:rPr>
        <w:rStyle w:val="ab"/>
        <w:rFonts w:cs="Arial"/>
        <w:szCs w:val="20"/>
      </w:rPr>
      <w:fldChar w:fldCharType="separate"/>
    </w:r>
    <w:r w:rsidR="00352BC6">
      <w:rPr>
        <w:rStyle w:val="ab"/>
        <w:rFonts w:cs="Arial"/>
        <w:noProof/>
        <w:szCs w:val="20"/>
      </w:rPr>
      <w:t>0</w:t>
    </w:r>
    <w:r w:rsidRPr="00C51558">
      <w:rPr>
        <w:rStyle w:val="ab"/>
        <w:rFonts w:cs="Arial"/>
        <w:szCs w:val="20"/>
      </w:rPr>
      <w:fldChar w:fldCharType="end"/>
    </w:r>
    <w:r w:rsidRPr="00C51558">
      <w:rPr>
        <w:rStyle w:val="ab"/>
        <w:rFonts w:cs="Arial"/>
        <w:szCs w:val="20"/>
      </w:rPr>
      <w:t xml:space="preserve"> of </w:t>
    </w:r>
    <w:r>
      <w:rPr>
        <w:rStyle w:val="ab"/>
        <w:rFonts w:cs="Arial"/>
        <w:szCs w:val="20"/>
      </w:rPr>
      <w:fldChar w:fldCharType="begin"/>
    </w:r>
    <w:r>
      <w:rPr>
        <w:rStyle w:val="ab"/>
        <w:rFonts w:cs="Arial"/>
        <w:szCs w:val="20"/>
      </w:rPr>
      <w:instrText xml:space="preserve"> SECTIONPAGES  </w:instrText>
    </w:r>
    <w:r>
      <w:rPr>
        <w:rStyle w:val="ab"/>
        <w:rFonts w:cs="Arial"/>
        <w:szCs w:val="20"/>
      </w:rPr>
      <w:fldChar w:fldCharType="separate"/>
    </w:r>
    <w:r w:rsidR="00352BC6">
      <w:rPr>
        <w:rStyle w:val="ab"/>
        <w:rFonts w:cs="Arial"/>
        <w:noProof/>
        <w:szCs w:val="20"/>
      </w:rPr>
      <w:t>15</w:t>
    </w:r>
    <w:r>
      <w:rPr>
        <w:rStyle w:val="ab"/>
        <w:rFonts w:cs="Arial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E1AEAB" w14:textId="77777777" w:rsidR="00970B03" w:rsidRDefault="00970B03">
      <w:r>
        <w:separator/>
      </w:r>
    </w:p>
  </w:footnote>
  <w:footnote w:type="continuationSeparator" w:id="0">
    <w:p w14:paraId="4431C272" w14:textId="77777777" w:rsidR="00970B03" w:rsidRDefault="00970B03">
      <w:r>
        <w:continuationSeparator/>
      </w:r>
    </w:p>
  </w:footnote>
  <w:footnote w:type="continuationNotice" w:id="1">
    <w:p w14:paraId="68C4D66D" w14:textId="77777777" w:rsidR="00970B03" w:rsidRDefault="00970B0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0D2660" w14:textId="1B7C9FBF" w:rsidR="003D0280" w:rsidRPr="007808CB" w:rsidRDefault="007808CB" w:rsidP="0047051F">
    <w:pPr>
      <w:pStyle w:val="a6"/>
      <w:rPr>
        <w:rFonts w:asciiTheme="minorEastAsia" w:eastAsiaTheme="minorEastAsia" w:hAnsiTheme="minorEastAsia"/>
        <w:color w:val="0000FF"/>
        <w:lang w:eastAsia="zh-CN"/>
      </w:rPr>
    </w:pPr>
    <w:r w:rsidRPr="007808CB">
      <w:rPr>
        <w:rFonts w:eastAsia="Arial Unicode MS" w:cs="Arial"/>
        <w:lang w:eastAsia="zh-CN"/>
      </w:rPr>
      <w:t>Online Team</w:t>
    </w:r>
    <w:r w:rsidRPr="007808CB">
      <w:rPr>
        <w:rFonts w:asciiTheme="minorEastAsia" w:eastAsiaTheme="minorEastAsia" w:hAnsiTheme="minorEastAsia" w:hint="eastAsia"/>
        <w:lang w:eastAsia="zh-CN"/>
      </w:rPr>
      <w:t>开发设计文档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154366E"/>
    <w:lvl w:ilvl="0">
      <w:start w:val="1"/>
      <w:numFmt w:val="bullet"/>
      <w:pStyle w:val="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>
    <w:nsid w:val="0346435F"/>
    <w:multiLevelType w:val="singleLevel"/>
    <w:tmpl w:val="CA60528C"/>
    <w:lvl w:ilvl="0">
      <w:start w:val="1"/>
      <w:numFmt w:val="decimal"/>
      <w:pStyle w:val="a0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2">
    <w:nsid w:val="10276265"/>
    <w:multiLevelType w:val="hybridMultilevel"/>
    <w:tmpl w:val="7B748E2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114C44CC"/>
    <w:multiLevelType w:val="hybridMultilevel"/>
    <w:tmpl w:val="14B84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0413EC"/>
    <w:multiLevelType w:val="hybridMultilevel"/>
    <w:tmpl w:val="DDF226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6B129E"/>
    <w:multiLevelType w:val="hybridMultilevel"/>
    <w:tmpl w:val="43F45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FA1711"/>
    <w:multiLevelType w:val="hybridMultilevel"/>
    <w:tmpl w:val="B00E8D88"/>
    <w:lvl w:ilvl="0" w:tplc="1E6A34A2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824464"/>
    <w:multiLevelType w:val="hybridMultilevel"/>
    <w:tmpl w:val="C1043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3995909"/>
    <w:multiLevelType w:val="hybridMultilevel"/>
    <w:tmpl w:val="0D609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FE237F"/>
    <w:multiLevelType w:val="multilevel"/>
    <w:tmpl w:val="CBE6D5B6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002B7F"/>
        <w:sz w:val="36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3A812F50"/>
    <w:multiLevelType w:val="hybridMultilevel"/>
    <w:tmpl w:val="79CC2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CE40FA"/>
    <w:multiLevelType w:val="hybridMultilevel"/>
    <w:tmpl w:val="FF8C48D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5FB7C79"/>
    <w:multiLevelType w:val="hybridMultilevel"/>
    <w:tmpl w:val="EB84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5F0E0A"/>
    <w:multiLevelType w:val="hybridMultilevel"/>
    <w:tmpl w:val="AA94892E"/>
    <w:lvl w:ilvl="0" w:tplc="04090011">
      <w:start w:val="1"/>
      <w:numFmt w:val="decimal"/>
      <w:lvlText w:val="%1)"/>
      <w:lvlJc w:val="left"/>
      <w:pPr>
        <w:ind w:left="1728" w:hanging="360"/>
      </w:p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4">
    <w:nsid w:val="4F4C5695"/>
    <w:multiLevelType w:val="hybridMultilevel"/>
    <w:tmpl w:val="D908B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BC3AA6"/>
    <w:multiLevelType w:val="hybridMultilevel"/>
    <w:tmpl w:val="51BE5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A76F7B"/>
    <w:multiLevelType w:val="hybridMultilevel"/>
    <w:tmpl w:val="0F741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CF5648"/>
    <w:multiLevelType w:val="hybridMultilevel"/>
    <w:tmpl w:val="ACD88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7DA3D42"/>
    <w:multiLevelType w:val="hybridMultilevel"/>
    <w:tmpl w:val="9B78D32E"/>
    <w:lvl w:ilvl="0" w:tplc="0409000B">
      <w:start w:val="1"/>
      <w:numFmt w:val="bullet"/>
      <w:pStyle w:val="figuredescription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EB321A"/>
    <w:multiLevelType w:val="singleLevel"/>
    <w:tmpl w:val="ECC6E5C8"/>
    <w:lvl w:ilvl="0">
      <w:start w:val="1"/>
      <w:numFmt w:val="decimal"/>
      <w:lvlText w:val="Figure %1 "/>
      <w:lvlJc w:val="left"/>
      <w:pPr>
        <w:tabs>
          <w:tab w:val="num" w:pos="1080"/>
        </w:tabs>
        <w:ind w:left="0" w:firstLine="0"/>
      </w:pPr>
      <w:rPr>
        <w:rFonts w:ascii="Times New Roman" w:hAnsi="Times New Roman" w:hint="default"/>
      </w:rPr>
    </w:lvl>
  </w:abstractNum>
  <w:num w:numId="1">
    <w:abstractNumId w:val="9"/>
  </w:num>
  <w:num w:numId="2">
    <w:abstractNumId w:val="0"/>
  </w:num>
  <w:num w:numId="3">
    <w:abstractNumId w:val="18"/>
  </w:num>
  <w:num w:numId="4">
    <w:abstractNumId w:val="19"/>
  </w:num>
  <w:num w:numId="5">
    <w:abstractNumId w:val="1"/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14"/>
  </w:num>
  <w:num w:numId="13">
    <w:abstractNumId w:val="16"/>
  </w:num>
  <w:num w:numId="14">
    <w:abstractNumId w:val="3"/>
  </w:num>
  <w:num w:numId="15">
    <w:abstractNumId w:val="10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8"/>
  </w:num>
  <w:num w:numId="21">
    <w:abstractNumId w:val="12"/>
  </w:num>
  <w:num w:numId="22">
    <w:abstractNumId w:val="7"/>
  </w:num>
  <w:num w:numId="23">
    <w:abstractNumId w:val="13"/>
  </w:num>
  <w:num w:numId="24">
    <w:abstractNumId w:val="4"/>
  </w:num>
  <w:num w:numId="25">
    <w:abstractNumId w:val="11"/>
  </w:num>
  <w:num w:numId="26">
    <w:abstractNumId w:val="9"/>
  </w:num>
  <w:num w:numId="27">
    <w:abstractNumId w:val="9"/>
  </w:num>
  <w:num w:numId="28">
    <w:abstractNumId w:val="15"/>
  </w:num>
  <w:num w:numId="29">
    <w:abstractNumId w:val="9"/>
  </w:num>
  <w:num w:numId="30">
    <w:abstractNumId w:val="6"/>
  </w:num>
  <w:num w:numId="31">
    <w:abstractNumId w:val="9"/>
  </w:num>
  <w:num w:numId="32">
    <w:abstractNumId w:val="2"/>
  </w:num>
  <w:num w:numId="33">
    <w:abstractNumId w:val="17"/>
  </w:num>
  <w:num w:numId="34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9DD"/>
    <w:rsid w:val="0000282F"/>
    <w:rsid w:val="00003030"/>
    <w:rsid w:val="000063D7"/>
    <w:rsid w:val="000074D1"/>
    <w:rsid w:val="00007F24"/>
    <w:rsid w:val="00010312"/>
    <w:rsid w:val="00010F29"/>
    <w:rsid w:val="00011D2E"/>
    <w:rsid w:val="00012ABA"/>
    <w:rsid w:val="00012F2D"/>
    <w:rsid w:val="00013971"/>
    <w:rsid w:val="00015ACD"/>
    <w:rsid w:val="0001639D"/>
    <w:rsid w:val="00016520"/>
    <w:rsid w:val="00016924"/>
    <w:rsid w:val="00016EB7"/>
    <w:rsid w:val="00017364"/>
    <w:rsid w:val="0002087D"/>
    <w:rsid w:val="00022D94"/>
    <w:rsid w:val="0002439E"/>
    <w:rsid w:val="00025968"/>
    <w:rsid w:val="00025983"/>
    <w:rsid w:val="00025F6F"/>
    <w:rsid w:val="000266FC"/>
    <w:rsid w:val="0002720D"/>
    <w:rsid w:val="00027737"/>
    <w:rsid w:val="000307FB"/>
    <w:rsid w:val="0003151B"/>
    <w:rsid w:val="00031FF3"/>
    <w:rsid w:val="00032084"/>
    <w:rsid w:val="00033482"/>
    <w:rsid w:val="00034CC3"/>
    <w:rsid w:val="00035BFC"/>
    <w:rsid w:val="000365B5"/>
    <w:rsid w:val="000369B7"/>
    <w:rsid w:val="000379F5"/>
    <w:rsid w:val="00037BE5"/>
    <w:rsid w:val="00037DDC"/>
    <w:rsid w:val="00040602"/>
    <w:rsid w:val="00040F73"/>
    <w:rsid w:val="00041FB2"/>
    <w:rsid w:val="0004307F"/>
    <w:rsid w:val="000434B3"/>
    <w:rsid w:val="00043DD6"/>
    <w:rsid w:val="00044F29"/>
    <w:rsid w:val="00046954"/>
    <w:rsid w:val="00047978"/>
    <w:rsid w:val="00047DB9"/>
    <w:rsid w:val="0005003D"/>
    <w:rsid w:val="00050210"/>
    <w:rsid w:val="0005052D"/>
    <w:rsid w:val="00051438"/>
    <w:rsid w:val="00052181"/>
    <w:rsid w:val="0005349E"/>
    <w:rsid w:val="00053BA6"/>
    <w:rsid w:val="00056B98"/>
    <w:rsid w:val="0005744D"/>
    <w:rsid w:val="00060267"/>
    <w:rsid w:val="00060BDF"/>
    <w:rsid w:val="00060F5A"/>
    <w:rsid w:val="0006177F"/>
    <w:rsid w:val="00062FE9"/>
    <w:rsid w:val="00064191"/>
    <w:rsid w:val="000644FB"/>
    <w:rsid w:val="000655C4"/>
    <w:rsid w:val="0006565C"/>
    <w:rsid w:val="0006575E"/>
    <w:rsid w:val="0006742D"/>
    <w:rsid w:val="00070128"/>
    <w:rsid w:val="00070699"/>
    <w:rsid w:val="00071B9D"/>
    <w:rsid w:val="00072BFA"/>
    <w:rsid w:val="00072C35"/>
    <w:rsid w:val="00072F51"/>
    <w:rsid w:val="0007311E"/>
    <w:rsid w:val="0007313B"/>
    <w:rsid w:val="00073583"/>
    <w:rsid w:val="00074624"/>
    <w:rsid w:val="00074DA4"/>
    <w:rsid w:val="00077525"/>
    <w:rsid w:val="000807ED"/>
    <w:rsid w:val="00080A63"/>
    <w:rsid w:val="00080B93"/>
    <w:rsid w:val="00081ECD"/>
    <w:rsid w:val="00082741"/>
    <w:rsid w:val="00082AB3"/>
    <w:rsid w:val="00083D40"/>
    <w:rsid w:val="00084408"/>
    <w:rsid w:val="00084D35"/>
    <w:rsid w:val="00084F11"/>
    <w:rsid w:val="000857A4"/>
    <w:rsid w:val="00085D66"/>
    <w:rsid w:val="00086E7E"/>
    <w:rsid w:val="0008752F"/>
    <w:rsid w:val="00087B29"/>
    <w:rsid w:val="00087CD3"/>
    <w:rsid w:val="000905A0"/>
    <w:rsid w:val="0009066C"/>
    <w:rsid w:val="00091D94"/>
    <w:rsid w:val="0009215A"/>
    <w:rsid w:val="00092226"/>
    <w:rsid w:val="000944E7"/>
    <w:rsid w:val="0009495E"/>
    <w:rsid w:val="00096466"/>
    <w:rsid w:val="00096554"/>
    <w:rsid w:val="000966F7"/>
    <w:rsid w:val="00096EAD"/>
    <w:rsid w:val="00097827"/>
    <w:rsid w:val="000A1CF1"/>
    <w:rsid w:val="000A3D50"/>
    <w:rsid w:val="000A4573"/>
    <w:rsid w:val="000B05DC"/>
    <w:rsid w:val="000B2D04"/>
    <w:rsid w:val="000B4C62"/>
    <w:rsid w:val="000B64FB"/>
    <w:rsid w:val="000B6568"/>
    <w:rsid w:val="000C131E"/>
    <w:rsid w:val="000C2024"/>
    <w:rsid w:val="000C2B16"/>
    <w:rsid w:val="000C3054"/>
    <w:rsid w:val="000C4378"/>
    <w:rsid w:val="000C47BC"/>
    <w:rsid w:val="000C4AB4"/>
    <w:rsid w:val="000C6356"/>
    <w:rsid w:val="000C65D0"/>
    <w:rsid w:val="000C6C2C"/>
    <w:rsid w:val="000C7518"/>
    <w:rsid w:val="000D0515"/>
    <w:rsid w:val="000D1D3F"/>
    <w:rsid w:val="000D1FE4"/>
    <w:rsid w:val="000D3706"/>
    <w:rsid w:val="000D3D02"/>
    <w:rsid w:val="000D48C3"/>
    <w:rsid w:val="000D4A48"/>
    <w:rsid w:val="000D69B7"/>
    <w:rsid w:val="000D6CD1"/>
    <w:rsid w:val="000D7B78"/>
    <w:rsid w:val="000E06B6"/>
    <w:rsid w:val="000E072F"/>
    <w:rsid w:val="000E1240"/>
    <w:rsid w:val="000E1A5B"/>
    <w:rsid w:val="000E294D"/>
    <w:rsid w:val="000E2E36"/>
    <w:rsid w:val="000E42AC"/>
    <w:rsid w:val="000E4369"/>
    <w:rsid w:val="000E50E3"/>
    <w:rsid w:val="000E5E85"/>
    <w:rsid w:val="000E6946"/>
    <w:rsid w:val="000F07A4"/>
    <w:rsid w:val="000F0EBD"/>
    <w:rsid w:val="000F11A8"/>
    <w:rsid w:val="000F214F"/>
    <w:rsid w:val="000F360D"/>
    <w:rsid w:val="000F4488"/>
    <w:rsid w:val="000F4A44"/>
    <w:rsid w:val="000F51A6"/>
    <w:rsid w:val="000F5408"/>
    <w:rsid w:val="000F5CEC"/>
    <w:rsid w:val="000F6D4F"/>
    <w:rsid w:val="000F6E13"/>
    <w:rsid w:val="00101241"/>
    <w:rsid w:val="00102B69"/>
    <w:rsid w:val="00103ACA"/>
    <w:rsid w:val="00104155"/>
    <w:rsid w:val="00104199"/>
    <w:rsid w:val="001050B0"/>
    <w:rsid w:val="0010583F"/>
    <w:rsid w:val="00106A24"/>
    <w:rsid w:val="00106E88"/>
    <w:rsid w:val="0010785B"/>
    <w:rsid w:val="00111E98"/>
    <w:rsid w:val="0011203D"/>
    <w:rsid w:val="0011212B"/>
    <w:rsid w:val="0011386D"/>
    <w:rsid w:val="00113D16"/>
    <w:rsid w:val="00116131"/>
    <w:rsid w:val="00116637"/>
    <w:rsid w:val="00116AC9"/>
    <w:rsid w:val="0012058D"/>
    <w:rsid w:val="0012166F"/>
    <w:rsid w:val="00122DEB"/>
    <w:rsid w:val="00123BA1"/>
    <w:rsid w:val="00123C37"/>
    <w:rsid w:val="001248E3"/>
    <w:rsid w:val="00124CB5"/>
    <w:rsid w:val="00124CF7"/>
    <w:rsid w:val="00124F94"/>
    <w:rsid w:val="0012594E"/>
    <w:rsid w:val="00126642"/>
    <w:rsid w:val="00126C6C"/>
    <w:rsid w:val="00127347"/>
    <w:rsid w:val="00130DDB"/>
    <w:rsid w:val="001313D6"/>
    <w:rsid w:val="00131A63"/>
    <w:rsid w:val="001328A0"/>
    <w:rsid w:val="00132EFC"/>
    <w:rsid w:val="0013308C"/>
    <w:rsid w:val="00133669"/>
    <w:rsid w:val="00135905"/>
    <w:rsid w:val="001363C2"/>
    <w:rsid w:val="0013657F"/>
    <w:rsid w:val="00137064"/>
    <w:rsid w:val="00140041"/>
    <w:rsid w:val="00142187"/>
    <w:rsid w:val="00142DE0"/>
    <w:rsid w:val="00146BD9"/>
    <w:rsid w:val="001470F3"/>
    <w:rsid w:val="001478F3"/>
    <w:rsid w:val="0015038D"/>
    <w:rsid w:val="00150BAB"/>
    <w:rsid w:val="00150BCB"/>
    <w:rsid w:val="00150CAF"/>
    <w:rsid w:val="001516E1"/>
    <w:rsid w:val="00151E41"/>
    <w:rsid w:val="0015397E"/>
    <w:rsid w:val="00154044"/>
    <w:rsid w:val="00154A42"/>
    <w:rsid w:val="00154C6A"/>
    <w:rsid w:val="00154E40"/>
    <w:rsid w:val="00155046"/>
    <w:rsid w:val="00156710"/>
    <w:rsid w:val="00156D9E"/>
    <w:rsid w:val="00160C0A"/>
    <w:rsid w:val="001620C7"/>
    <w:rsid w:val="00162158"/>
    <w:rsid w:val="00162710"/>
    <w:rsid w:val="00162CB1"/>
    <w:rsid w:val="00162F59"/>
    <w:rsid w:val="0016336F"/>
    <w:rsid w:val="00163BB0"/>
    <w:rsid w:val="0016484F"/>
    <w:rsid w:val="00164AE9"/>
    <w:rsid w:val="00164ED5"/>
    <w:rsid w:val="001651B2"/>
    <w:rsid w:val="001710EE"/>
    <w:rsid w:val="00171E42"/>
    <w:rsid w:val="00172D98"/>
    <w:rsid w:val="00173491"/>
    <w:rsid w:val="00173A1E"/>
    <w:rsid w:val="00173A46"/>
    <w:rsid w:val="00173AD7"/>
    <w:rsid w:val="00173F09"/>
    <w:rsid w:val="001745B7"/>
    <w:rsid w:val="001746A1"/>
    <w:rsid w:val="0017483D"/>
    <w:rsid w:val="00175B96"/>
    <w:rsid w:val="001769B5"/>
    <w:rsid w:val="0018080F"/>
    <w:rsid w:val="001809F4"/>
    <w:rsid w:val="00180F2D"/>
    <w:rsid w:val="0018123A"/>
    <w:rsid w:val="00182860"/>
    <w:rsid w:val="001834DC"/>
    <w:rsid w:val="0018371C"/>
    <w:rsid w:val="00184BD1"/>
    <w:rsid w:val="00185BFC"/>
    <w:rsid w:val="00186B8D"/>
    <w:rsid w:val="001876B6"/>
    <w:rsid w:val="00190398"/>
    <w:rsid w:val="00190B00"/>
    <w:rsid w:val="00190D3F"/>
    <w:rsid w:val="00191DB7"/>
    <w:rsid w:val="0019215B"/>
    <w:rsid w:val="001932A5"/>
    <w:rsid w:val="001936A4"/>
    <w:rsid w:val="001A1FDF"/>
    <w:rsid w:val="001A2448"/>
    <w:rsid w:val="001A332B"/>
    <w:rsid w:val="001A358A"/>
    <w:rsid w:val="001A4AE0"/>
    <w:rsid w:val="001A4E2A"/>
    <w:rsid w:val="001A5ADC"/>
    <w:rsid w:val="001A734D"/>
    <w:rsid w:val="001A77ED"/>
    <w:rsid w:val="001B091A"/>
    <w:rsid w:val="001B0FEC"/>
    <w:rsid w:val="001B22A5"/>
    <w:rsid w:val="001B250A"/>
    <w:rsid w:val="001B2B73"/>
    <w:rsid w:val="001B45E7"/>
    <w:rsid w:val="001B4C17"/>
    <w:rsid w:val="001B5F89"/>
    <w:rsid w:val="001B6543"/>
    <w:rsid w:val="001C1124"/>
    <w:rsid w:val="001C2267"/>
    <w:rsid w:val="001C3450"/>
    <w:rsid w:val="001C36AE"/>
    <w:rsid w:val="001C5107"/>
    <w:rsid w:val="001C60E0"/>
    <w:rsid w:val="001C6D88"/>
    <w:rsid w:val="001D06A9"/>
    <w:rsid w:val="001D0BD5"/>
    <w:rsid w:val="001D1A2A"/>
    <w:rsid w:val="001D23FA"/>
    <w:rsid w:val="001D262D"/>
    <w:rsid w:val="001D458A"/>
    <w:rsid w:val="001D4888"/>
    <w:rsid w:val="001D4E22"/>
    <w:rsid w:val="001D53E9"/>
    <w:rsid w:val="001D7B9C"/>
    <w:rsid w:val="001E07AB"/>
    <w:rsid w:val="001E0B6B"/>
    <w:rsid w:val="001E0C8E"/>
    <w:rsid w:val="001E0E21"/>
    <w:rsid w:val="001E26C8"/>
    <w:rsid w:val="001E47E5"/>
    <w:rsid w:val="001F0CA0"/>
    <w:rsid w:val="001F13BB"/>
    <w:rsid w:val="001F183F"/>
    <w:rsid w:val="001F32F6"/>
    <w:rsid w:val="001F331F"/>
    <w:rsid w:val="001F379B"/>
    <w:rsid w:val="001F4E05"/>
    <w:rsid w:val="001F4E5E"/>
    <w:rsid w:val="001F7330"/>
    <w:rsid w:val="002005A7"/>
    <w:rsid w:val="002005AA"/>
    <w:rsid w:val="00200651"/>
    <w:rsid w:val="002008DF"/>
    <w:rsid w:val="00201ACC"/>
    <w:rsid w:val="00201E6D"/>
    <w:rsid w:val="002025C1"/>
    <w:rsid w:val="00202CDA"/>
    <w:rsid w:val="0020355B"/>
    <w:rsid w:val="0020414F"/>
    <w:rsid w:val="0020562F"/>
    <w:rsid w:val="00205A2D"/>
    <w:rsid w:val="00206998"/>
    <w:rsid w:val="00206ED6"/>
    <w:rsid w:val="002075B8"/>
    <w:rsid w:val="00207986"/>
    <w:rsid w:val="002101BE"/>
    <w:rsid w:val="00210DAE"/>
    <w:rsid w:val="00212FBE"/>
    <w:rsid w:val="002132AB"/>
    <w:rsid w:val="00213A07"/>
    <w:rsid w:val="00213BC0"/>
    <w:rsid w:val="00213E59"/>
    <w:rsid w:val="00215DA3"/>
    <w:rsid w:val="00216692"/>
    <w:rsid w:val="00216BEC"/>
    <w:rsid w:val="0021730F"/>
    <w:rsid w:val="002177D9"/>
    <w:rsid w:val="002218B4"/>
    <w:rsid w:val="00222AB4"/>
    <w:rsid w:val="00223218"/>
    <w:rsid w:val="002241EA"/>
    <w:rsid w:val="00225001"/>
    <w:rsid w:val="00225FA1"/>
    <w:rsid w:val="00226508"/>
    <w:rsid w:val="00226E2D"/>
    <w:rsid w:val="00227EAD"/>
    <w:rsid w:val="002325DA"/>
    <w:rsid w:val="00233073"/>
    <w:rsid w:val="002334BE"/>
    <w:rsid w:val="002336EF"/>
    <w:rsid w:val="0023465B"/>
    <w:rsid w:val="002364FC"/>
    <w:rsid w:val="002373ED"/>
    <w:rsid w:val="00237A02"/>
    <w:rsid w:val="002405FD"/>
    <w:rsid w:val="00241154"/>
    <w:rsid w:val="00241F59"/>
    <w:rsid w:val="00243016"/>
    <w:rsid w:val="002446ED"/>
    <w:rsid w:val="00245303"/>
    <w:rsid w:val="0024567F"/>
    <w:rsid w:val="00245FC9"/>
    <w:rsid w:val="00246C38"/>
    <w:rsid w:val="002473DF"/>
    <w:rsid w:val="00247B7A"/>
    <w:rsid w:val="0025010F"/>
    <w:rsid w:val="00250731"/>
    <w:rsid w:val="00252F9A"/>
    <w:rsid w:val="00253659"/>
    <w:rsid w:val="00254BB4"/>
    <w:rsid w:val="00255549"/>
    <w:rsid w:val="00256444"/>
    <w:rsid w:val="00256968"/>
    <w:rsid w:val="002578BF"/>
    <w:rsid w:val="00260334"/>
    <w:rsid w:val="0026111F"/>
    <w:rsid w:val="0026133A"/>
    <w:rsid w:val="0026143E"/>
    <w:rsid w:val="00261963"/>
    <w:rsid w:val="002622A4"/>
    <w:rsid w:val="00263A09"/>
    <w:rsid w:val="002643B2"/>
    <w:rsid w:val="00264A02"/>
    <w:rsid w:val="00266FD8"/>
    <w:rsid w:val="00273C7F"/>
    <w:rsid w:val="00273F27"/>
    <w:rsid w:val="00273F84"/>
    <w:rsid w:val="0027406E"/>
    <w:rsid w:val="00274FFA"/>
    <w:rsid w:val="00275CA1"/>
    <w:rsid w:val="00275CC4"/>
    <w:rsid w:val="002760DE"/>
    <w:rsid w:val="002769AA"/>
    <w:rsid w:val="002769B7"/>
    <w:rsid w:val="00276D70"/>
    <w:rsid w:val="00280DE0"/>
    <w:rsid w:val="002826BD"/>
    <w:rsid w:val="002829B6"/>
    <w:rsid w:val="00282DB5"/>
    <w:rsid w:val="0028327D"/>
    <w:rsid w:val="002853FE"/>
    <w:rsid w:val="00285649"/>
    <w:rsid w:val="00285C23"/>
    <w:rsid w:val="00287DE7"/>
    <w:rsid w:val="002912B8"/>
    <w:rsid w:val="00291756"/>
    <w:rsid w:val="002919AE"/>
    <w:rsid w:val="00293AC9"/>
    <w:rsid w:val="0029508F"/>
    <w:rsid w:val="00295BB4"/>
    <w:rsid w:val="00295D71"/>
    <w:rsid w:val="00297257"/>
    <w:rsid w:val="002A0466"/>
    <w:rsid w:val="002A1711"/>
    <w:rsid w:val="002A5144"/>
    <w:rsid w:val="002A5890"/>
    <w:rsid w:val="002A61C8"/>
    <w:rsid w:val="002A6D5C"/>
    <w:rsid w:val="002A71C7"/>
    <w:rsid w:val="002A7266"/>
    <w:rsid w:val="002B09D5"/>
    <w:rsid w:val="002B0F69"/>
    <w:rsid w:val="002B11F2"/>
    <w:rsid w:val="002B1A30"/>
    <w:rsid w:val="002B1AB3"/>
    <w:rsid w:val="002B2C60"/>
    <w:rsid w:val="002B362C"/>
    <w:rsid w:val="002B3E67"/>
    <w:rsid w:val="002B4707"/>
    <w:rsid w:val="002B4EF4"/>
    <w:rsid w:val="002B5E34"/>
    <w:rsid w:val="002B6307"/>
    <w:rsid w:val="002C0216"/>
    <w:rsid w:val="002C060F"/>
    <w:rsid w:val="002C0D97"/>
    <w:rsid w:val="002C0F2F"/>
    <w:rsid w:val="002C187A"/>
    <w:rsid w:val="002C27C4"/>
    <w:rsid w:val="002C3AA5"/>
    <w:rsid w:val="002C48C9"/>
    <w:rsid w:val="002C59FD"/>
    <w:rsid w:val="002D2A2D"/>
    <w:rsid w:val="002D3288"/>
    <w:rsid w:val="002D4BEB"/>
    <w:rsid w:val="002D4E49"/>
    <w:rsid w:val="002D5B4F"/>
    <w:rsid w:val="002D5F8E"/>
    <w:rsid w:val="002D6050"/>
    <w:rsid w:val="002D630B"/>
    <w:rsid w:val="002D6C04"/>
    <w:rsid w:val="002D7022"/>
    <w:rsid w:val="002D7225"/>
    <w:rsid w:val="002E0088"/>
    <w:rsid w:val="002E03B0"/>
    <w:rsid w:val="002E4B91"/>
    <w:rsid w:val="002E533F"/>
    <w:rsid w:val="002E56C8"/>
    <w:rsid w:val="002E6529"/>
    <w:rsid w:val="002E66E1"/>
    <w:rsid w:val="002F0F2E"/>
    <w:rsid w:val="002F1407"/>
    <w:rsid w:val="002F2148"/>
    <w:rsid w:val="002F2221"/>
    <w:rsid w:val="002F34CC"/>
    <w:rsid w:val="002F35E4"/>
    <w:rsid w:val="002F3911"/>
    <w:rsid w:val="002F405D"/>
    <w:rsid w:val="002F60F1"/>
    <w:rsid w:val="00300856"/>
    <w:rsid w:val="00300F33"/>
    <w:rsid w:val="0030227D"/>
    <w:rsid w:val="003038F0"/>
    <w:rsid w:val="00303BCC"/>
    <w:rsid w:val="0030475F"/>
    <w:rsid w:val="00304A77"/>
    <w:rsid w:val="00304DC6"/>
    <w:rsid w:val="00305FC5"/>
    <w:rsid w:val="00306040"/>
    <w:rsid w:val="003113E5"/>
    <w:rsid w:val="00311594"/>
    <w:rsid w:val="00312D20"/>
    <w:rsid w:val="00312E1E"/>
    <w:rsid w:val="003136B7"/>
    <w:rsid w:val="0031377F"/>
    <w:rsid w:val="00313798"/>
    <w:rsid w:val="00313B1C"/>
    <w:rsid w:val="00313CA1"/>
    <w:rsid w:val="00313F10"/>
    <w:rsid w:val="00313F8A"/>
    <w:rsid w:val="00315A59"/>
    <w:rsid w:val="0031616A"/>
    <w:rsid w:val="00320A4F"/>
    <w:rsid w:val="00323ADE"/>
    <w:rsid w:val="0032598D"/>
    <w:rsid w:val="00325F24"/>
    <w:rsid w:val="003261FE"/>
    <w:rsid w:val="00326BFD"/>
    <w:rsid w:val="00326F78"/>
    <w:rsid w:val="00327688"/>
    <w:rsid w:val="00327699"/>
    <w:rsid w:val="0032777E"/>
    <w:rsid w:val="0033111E"/>
    <w:rsid w:val="003321EB"/>
    <w:rsid w:val="003324F1"/>
    <w:rsid w:val="0033304D"/>
    <w:rsid w:val="00333BF2"/>
    <w:rsid w:val="00334E8A"/>
    <w:rsid w:val="003350DB"/>
    <w:rsid w:val="00335C53"/>
    <w:rsid w:val="00335F1A"/>
    <w:rsid w:val="00336B4F"/>
    <w:rsid w:val="00342A9C"/>
    <w:rsid w:val="00343602"/>
    <w:rsid w:val="003443D9"/>
    <w:rsid w:val="00345B22"/>
    <w:rsid w:val="00345DB6"/>
    <w:rsid w:val="00346672"/>
    <w:rsid w:val="00347A0C"/>
    <w:rsid w:val="00350A0F"/>
    <w:rsid w:val="00352BC6"/>
    <w:rsid w:val="00353855"/>
    <w:rsid w:val="00355020"/>
    <w:rsid w:val="00356358"/>
    <w:rsid w:val="0035638B"/>
    <w:rsid w:val="003570FA"/>
    <w:rsid w:val="00357884"/>
    <w:rsid w:val="00357D70"/>
    <w:rsid w:val="00360BFD"/>
    <w:rsid w:val="00362397"/>
    <w:rsid w:val="003632DF"/>
    <w:rsid w:val="0036396A"/>
    <w:rsid w:val="00363989"/>
    <w:rsid w:val="00363D89"/>
    <w:rsid w:val="003644AD"/>
    <w:rsid w:val="0036461A"/>
    <w:rsid w:val="003646D7"/>
    <w:rsid w:val="003652D5"/>
    <w:rsid w:val="0036653C"/>
    <w:rsid w:val="0036708F"/>
    <w:rsid w:val="003702B0"/>
    <w:rsid w:val="0037267B"/>
    <w:rsid w:val="003740B7"/>
    <w:rsid w:val="00374C52"/>
    <w:rsid w:val="00374CC3"/>
    <w:rsid w:val="00375664"/>
    <w:rsid w:val="00376155"/>
    <w:rsid w:val="00376D30"/>
    <w:rsid w:val="00377306"/>
    <w:rsid w:val="0037743C"/>
    <w:rsid w:val="00380642"/>
    <w:rsid w:val="00380D06"/>
    <w:rsid w:val="00380E47"/>
    <w:rsid w:val="00383376"/>
    <w:rsid w:val="003838E2"/>
    <w:rsid w:val="00384682"/>
    <w:rsid w:val="003850D5"/>
    <w:rsid w:val="00386C31"/>
    <w:rsid w:val="0038725B"/>
    <w:rsid w:val="00390B7B"/>
    <w:rsid w:val="00391267"/>
    <w:rsid w:val="0039196E"/>
    <w:rsid w:val="0039459E"/>
    <w:rsid w:val="00394A29"/>
    <w:rsid w:val="00394D58"/>
    <w:rsid w:val="00394EAE"/>
    <w:rsid w:val="0039513C"/>
    <w:rsid w:val="00395475"/>
    <w:rsid w:val="003A11EA"/>
    <w:rsid w:val="003A19AF"/>
    <w:rsid w:val="003A1BD6"/>
    <w:rsid w:val="003A290D"/>
    <w:rsid w:val="003A3E53"/>
    <w:rsid w:val="003A642E"/>
    <w:rsid w:val="003A6693"/>
    <w:rsid w:val="003A685F"/>
    <w:rsid w:val="003A6898"/>
    <w:rsid w:val="003B07BC"/>
    <w:rsid w:val="003B158F"/>
    <w:rsid w:val="003B3791"/>
    <w:rsid w:val="003B38F3"/>
    <w:rsid w:val="003B4BC1"/>
    <w:rsid w:val="003B55C2"/>
    <w:rsid w:val="003B5931"/>
    <w:rsid w:val="003B63C3"/>
    <w:rsid w:val="003C0AEE"/>
    <w:rsid w:val="003C17CF"/>
    <w:rsid w:val="003C2D0F"/>
    <w:rsid w:val="003C327C"/>
    <w:rsid w:val="003C39D2"/>
    <w:rsid w:val="003C3F48"/>
    <w:rsid w:val="003C5262"/>
    <w:rsid w:val="003C6AE9"/>
    <w:rsid w:val="003C6EFA"/>
    <w:rsid w:val="003C7109"/>
    <w:rsid w:val="003D0280"/>
    <w:rsid w:val="003D0E20"/>
    <w:rsid w:val="003D1471"/>
    <w:rsid w:val="003D286E"/>
    <w:rsid w:val="003D4927"/>
    <w:rsid w:val="003D4CC9"/>
    <w:rsid w:val="003D5388"/>
    <w:rsid w:val="003D5BDB"/>
    <w:rsid w:val="003D6567"/>
    <w:rsid w:val="003D6AFC"/>
    <w:rsid w:val="003E02FE"/>
    <w:rsid w:val="003E03AB"/>
    <w:rsid w:val="003E0CFF"/>
    <w:rsid w:val="003E12FA"/>
    <w:rsid w:val="003E363B"/>
    <w:rsid w:val="003E3DF9"/>
    <w:rsid w:val="003E4455"/>
    <w:rsid w:val="003E6B94"/>
    <w:rsid w:val="003E76A4"/>
    <w:rsid w:val="003F0DEF"/>
    <w:rsid w:val="003F2262"/>
    <w:rsid w:val="003F24BA"/>
    <w:rsid w:val="003F2D26"/>
    <w:rsid w:val="003F2E82"/>
    <w:rsid w:val="003F3E9D"/>
    <w:rsid w:val="003F3F7E"/>
    <w:rsid w:val="003F4B3A"/>
    <w:rsid w:val="003F5E9F"/>
    <w:rsid w:val="0040017F"/>
    <w:rsid w:val="00400970"/>
    <w:rsid w:val="00402FCE"/>
    <w:rsid w:val="004033AE"/>
    <w:rsid w:val="00403488"/>
    <w:rsid w:val="00403D81"/>
    <w:rsid w:val="00404944"/>
    <w:rsid w:val="00404CC4"/>
    <w:rsid w:val="00405DE7"/>
    <w:rsid w:val="004064AF"/>
    <w:rsid w:val="00406D10"/>
    <w:rsid w:val="00407601"/>
    <w:rsid w:val="0040778E"/>
    <w:rsid w:val="00407A59"/>
    <w:rsid w:val="00407FD2"/>
    <w:rsid w:val="00410C62"/>
    <w:rsid w:val="00410F1B"/>
    <w:rsid w:val="00412223"/>
    <w:rsid w:val="0041298B"/>
    <w:rsid w:val="004141F9"/>
    <w:rsid w:val="004142FC"/>
    <w:rsid w:val="004149BF"/>
    <w:rsid w:val="0041574F"/>
    <w:rsid w:val="0041587C"/>
    <w:rsid w:val="00417058"/>
    <w:rsid w:val="00417668"/>
    <w:rsid w:val="004203A6"/>
    <w:rsid w:val="00420482"/>
    <w:rsid w:val="00423824"/>
    <w:rsid w:val="00423E35"/>
    <w:rsid w:val="00424286"/>
    <w:rsid w:val="00425EBE"/>
    <w:rsid w:val="0042616A"/>
    <w:rsid w:val="00427F81"/>
    <w:rsid w:val="00427F96"/>
    <w:rsid w:val="004305FE"/>
    <w:rsid w:val="00430C59"/>
    <w:rsid w:val="004310EE"/>
    <w:rsid w:val="004313E6"/>
    <w:rsid w:val="004318B9"/>
    <w:rsid w:val="004328A8"/>
    <w:rsid w:val="00433398"/>
    <w:rsid w:val="00433B99"/>
    <w:rsid w:val="00434A69"/>
    <w:rsid w:val="0043649E"/>
    <w:rsid w:val="00436771"/>
    <w:rsid w:val="004409DD"/>
    <w:rsid w:val="0044130E"/>
    <w:rsid w:val="00441695"/>
    <w:rsid w:val="004420FE"/>
    <w:rsid w:val="0044307C"/>
    <w:rsid w:val="00443F9F"/>
    <w:rsid w:val="004440FF"/>
    <w:rsid w:val="0044521E"/>
    <w:rsid w:val="00445525"/>
    <w:rsid w:val="0044585A"/>
    <w:rsid w:val="00447CF6"/>
    <w:rsid w:val="00447D83"/>
    <w:rsid w:val="0045299D"/>
    <w:rsid w:val="00453AFE"/>
    <w:rsid w:val="004547B1"/>
    <w:rsid w:val="00454E60"/>
    <w:rsid w:val="00455EAC"/>
    <w:rsid w:val="00456CA3"/>
    <w:rsid w:val="0045705A"/>
    <w:rsid w:val="00460346"/>
    <w:rsid w:val="00460E73"/>
    <w:rsid w:val="0046103C"/>
    <w:rsid w:val="00462503"/>
    <w:rsid w:val="00462D22"/>
    <w:rsid w:val="00462DF7"/>
    <w:rsid w:val="00465655"/>
    <w:rsid w:val="00465CD9"/>
    <w:rsid w:val="00466311"/>
    <w:rsid w:val="004665FC"/>
    <w:rsid w:val="00467887"/>
    <w:rsid w:val="0047051F"/>
    <w:rsid w:val="00470EB5"/>
    <w:rsid w:val="00470FF0"/>
    <w:rsid w:val="00471A0A"/>
    <w:rsid w:val="00471C3B"/>
    <w:rsid w:val="004725DA"/>
    <w:rsid w:val="00472621"/>
    <w:rsid w:val="00473559"/>
    <w:rsid w:val="00473921"/>
    <w:rsid w:val="00473BD7"/>
    <w:rsid w:val="00473F82"/>
    <w:rsid w:val="0047426A"/>
    <w:rsid w:val="004743BE"/>
    <w:rsid w:val="00474A10"/>
    <w:rsid w:val="00474E59"/>
    <w:rsid w:val="004752A3"/>
    <w:rsid w:val="004753E7"/>
    <w:rsid w:val="00475527"/>
    <w:rsid w:val="00475B5F"/>
    <w:rsid w:val="0047639A"/>
    <w:rsid w:val="00480282"/>
    <w:rsid w:val="00480F2F"/>
    <w:rsid w:val="00480F58"/>
    <w:rsid w:val="00482C2E"/>
    <w:rsid w:val="00483DA7"/>
    <w:rsid w:val="004840AF"/>
    <w:rsid w:val="004843CB"/>
    <w:rsid w:val="00485430"/>
    <w:rsid w:val="00485552"/>
    <w:rsid w:val="00485E6A"/>
    <w:rsid w:val="00491BF7"/>
    <w:rsid w:val="00491C3D"/>
    <w:rsid w:val="004922A9"/>
    <w:rsid w:val="0049246D"/>
    <w:rsid w:val="00492BDB"/>
    <w:rsid w:val="004946A1"/>
    <w:rsid w:val="00495F98"/>
    <w:rsid w:val="00496E0D"/>
    <w:rsid w:val="004A34BC"/>
    <w:rsid w:val="004A416F"/>
    <w:rsid w:val="004A4526"/>
    <w:rsid w:val="004A5564"/>
    <w:rsid w:val="004A7696"/>
    <w:rsid w:val="004B0568"/>
    <w:rsid w:val="004B2BC0"/>
    <w:rsid w:val="004B2E2D"/>
    <w:rsid w:val="004B35B5"/>
    <w:rsid w:val="004B4349"/>
    <w:rsid w:val="004B4C38"/>
    <w:rsid w:val="004B52F6"/>
    <w:rsid w:val="004C035D"/>
    <w:rsid w:val="004C1280"/>
    <w:rsid w:val="004C15C0"/>
    <w:rsid w:val="004C1621"/>
    <w:rsid w:val="004C3506"/>
    <w:rsid w:val="004C3665"/>
    <w:rsid w:val="004C3912"/>
    <w:rsid w:val="004C40E0"/>
    <w:rsid w:val="004C4123"/>
    <w:rsid w:val="004C543E"/>
    <w:rsid w:val="004C72E5"/>
    <w:rsid w:val="004D2DBB"/>
    <w:rsid w:val="004D2FB8"/>
    <w:rsid w:val="004D309C"/>
    <w:rsid w:val="004D3684"/>
    <w:rsid w:val="004D3741"/>
    <w:rsid w:val="004D3BB2"/>
    <w:rsid w:val="004D43B4"/>
    <w:rsid w:val="004D43EB"/>
    <w:rsid w:val="004E0080"/>
    <w:rsid w:val="004E0496"/>
    <w:rsid w:val="004E0E81"/>
    <w:rsid w:val="004E1D74"/>
    <w:rsid w:val="004E1F68"/>
    <w:rsid w:val="004E269B"/>
    <w:rsid w:val="004E3B57"/>
    <w:rsid w:val="004E4F2D"/>
    <w:rsid w:val="004E50FC"/>
    <w:rsid w:val="004E5143"/>
    <w:rsid w:val="004E634A"/>
    <w:rsid w:val="004E76E5"/>
    <w:rsid w:val="004F0A9B"/>
    <w:rsid w:val="004F0E43"/>
    <w:rsid w:val="004F2134"/>
    <w:rsid w:val="004F2F3A"/>
    <w:rsid w:val="004F561A"/>
    <w:rsid w:val="004F5EAA"/>
    <w:rsid w:val="00501EBF"/>
    <w:rsid w:val="0050279C"/>
    <w:rsid w:val="00503B12"/>
    <w:rsid w:val="0050495F"/>
    <w:rsid w:val="00504DF6"/>
    <w:rsid w:val="00504FAA"/>
    <w:rsid w:val="00505894"/>
    <w:rsid w:val="005069EB"/>
    <w:rsid w:val="00506B7E"/>
    <w:rsid w:val="00507729"/>
    <w:rsid w:val="00507BCE"/>
    <w:rsid w:val="00510F1E"/>
    <w:rsid w:val="00512FBF"/>
    <w:rsid w:val="00513377"/>
    <w:rsid w:val="00514173"/>
    <w:rsid w:val="00514D3D"/>
    <w:rsid w:val="00514F96"/>
    <w:rsid w:val="00515764"/>
    <w:rsid w:val="00516007"/>
    <w:rsid w:val="0051615F"/>
    <w:rsid w:val="00516698"/>
    <w:rsid w:val="00516798"/>
    <w:rsid w:val="00520014"/>
    <w:rsid w:val="005225C0"/>
    <w:rsid w:val="00522776"/>
    <w:rsid w:val="005227F9"/>
    <w:rsid w:val="0052280D"/>
    <w:rsid w:val="00522BD7"/>
    <w:rsid w:val="00522C38"/>
    <w:rsid w:val="00522F42"/>
    <w:rsid w:val="00523213"/>
    <w:rsid w:val="00524DAE"/>
    <w:rsid w:val="005260E1"/>
    <w:rsid w:val="005267F1"/>
    <w:rsid w:val="005279FE"/>
    <w:rsid w:val="00527CA9"/>
    <w:rsid w:val="00530A32"/>
    <w:rsid w:val="00531D44"/>
    <w:rsid w:val="005345C1"/>
    <w:rsid w:val="00534B25"/>
    <w:rsid w:val="00534EC3"/>
    <w:rsid w:val="00535C9C"/>
    <w:rsid w:val="00536457"/>
    <w:rsid w:val="0053689C"/>
    <w:rsid w:val="00537348"/>
    <w:rsid w:val="00540618"/>
    <w:rsid w:val="005412F9"/>
    <w:rsid w:val="00543D04"/>
    <w:rsid w:val="00544674"/>
    <w:rsid w:val="00546890"/>
    <w:rsid w:val="00546B00"/>
    <w:rsid w:val="00547467"/>
    <w:rsid w:val="00550615"/>
    <w:rsid w:val="00550E1C"/>
    <w:rsid w:val="00550F1F"/>
    <w:rsid w:val="00552B58"/>
    <w:rsid w:val="00553299"/>
    <w:rsid w:val="00554604"/>
    <w:rsid w:val="0055516C"/>
    <w:rsid w:val="00555BA7"/>
    <w:rsid w:val="00555D1C"/>
    <w:rsid w:val="00555EAE"/>
    <w:rsid w:val="005560D4"/>
    <w:rsid w:val="00556DBB"/>
    <w:rsid w:val="0055736B"/>
    <w:rsid w:val="00557442"/>
    <w:rsid w:val="005604ED"/>
    <w:rsid w:val="00560539"/>
    <w:rsid w:val="005610ED"/>
    <w:rsid w:val="00561A0E"/>
    <w:rsid w:val="00561F76"/>
    <w:rsid w:val="00563608"/>
    <w:rsid w:val="005649A3"/>
    <w:rsid w:val="00564AAB"/>
    <w:rsid w:val="0056506F"/>
    <w:rsid w:val="005652DE"/>
    <w:rsid w:val="00565BE6"/>
    <w:rsid w:val="00566570"/>
    <w:rsid w:val="005677BB"/>
    <w:rsid w:val="005677BE"/>
    <w:rsid w:val="00567FDF"/>
    <w:rsid w:val="0057135B"/>
    <w:rsid w:val="005715EB"/>
    <w:rsid w:val="005727BD"/>
    <w:rsid w:val="00572B67"/>
    <w:rsid w:val="005736DB"/>
    <w:rsid w:val="00573703"/>
    <w:rsid w:val="00574255"/>
    <w:rsid w:val="00574E04"/>
    <w:rsid w:val="00576687"/>
    <w:rsid w:val="00577253"/>
    <w:rsid w:val="00577CE8"/>
    <w:rsid w:val="005824CB"/>
    <w:rsid w:val="005829BC"/>
    <w:rsid w:val="00582E10"/>
    <w:rsid w:val="00583748"/>
    <w:rsid w:val="00583B99"/>
    <w:rsid w:val="00583BA4"/>
    <w:rsid w:val="005871F4"/>
    <w:rsid w:val="0058732B"/>
    <w:rsid w:val="0059001A"/>
    <w:rsid w:val="00590993"/>
    <w:rsid w:val="0059104B"/>
    <w:rsid w:val="00591F55"/>
    <w:rsid w:val="00592D1C"/>
    <w:rsid w:val="00593A37"/>
    <w:rsid w:val="005945A5"/>
    <w:rsid w:val="005945CF"/>
    <w:rsid w:val="00594C0B"/>
    <w:rsid w:val="005956C3"/>
    <w:rsid w:val="00597991"/>
    <w:rsid w:val="005A0347"/>
    <w:rsid w:val="005A0650"/>
    <w:rsid w:val="005A07BE"/>
    <w:rsid w:val="005A07C0"/>
    <w:rsid w:val="005A413C"/>
    <w:rsid w:val="005A56B1"/>
    <w:rsid w:val="005A5F24"/>
    <w:rsid w:val="005A605E"/>
    <w:rsid w:val="005A732F"/>
    <w:rsid w:val="005A77E4"/>
    <w:rsid w:val="005B0661"/>
    <w:rsid w:val="005B098C"/>
    <w:rsid w:val="005B4BAD"/>
    <w:rsid w:val="005B5067"/>
    <w:rsid w:val="005B6DF8"/>
    <w:rsid w:val="005B78E3"/>
    <w:rsid w:val="005C0672"/>
    <w:rsid w:val="005C106D"/>
    <w:rsid w:val="005C144A"/>
    <w:rsid w:val="005C1650"/>
    <w:rsid w:val="005C1D0A"/>
    <w:rsid w:val="005C366E"/>
    <w:rsid w:val="005C3A58"/>
    <w:rsid w:val="005C3E72"/>
    <w:rsid w:val="005C4C5A"/>
    <w:rsid w:val="005C54D9"/>
    <w:rsid w:val="005C72F6"/>
    <w:rsid w:val="005C734F"/>
    <w:rsid w:val="005D0236"/>
    <w:rsid w:val="005D07C1"/>
    <w:rsid w:val="005D1DC0"/>
    <w:rsid w:val="005D205B"/>
    <w:rsid w:val="005D251A"/>
    <w:rsid w:val="005D25F4"/>
    <w:rsid w:val="005D40CF"/>
    <w:rsid w:val="005D5E0E"/>
    <w:rsid w:val="005D6A0B"/>
    <w:rsid w:val="005E01F8"/>
    <w:rsid w:val="005E150F"/>
    <w:rsid w:val="005E4418"/>
    <w:rsid w:val="005E47FF"/>
    <w:rsid w:val="005E4834"/>
    <w:rsid w:val="005E5C40"/>
    <w:rsid w:val="005E6087"/>
    <w:rsid w:val="005E6EF1"/>
    <w:rsid w:val="005E790E"/>
    <w:rsid w:val="005F071C"/>
    <w:rsid w:val="005F11B9"/>
    <w:rsid w:val="005F1F63"/>
    <w:rsid w:val="005F4895"/>
    <w:rsid w:val="005F6CCB"/>
    <w:rsid w:val="006000C0"/>
    <w:rsid w:val="00600F04"/>
    <w:rsid w:val="00601400"/>
    <w:rsid w:val="0060181C"/>
    <w:rsid w:val="00601E10"/>
    <w:rsid w:val="0060210F"/>
    <w:rsid w:val="006021DF"/>
    <w:rsid w:val="00603AB1"/>
    <w:rsid w:val="00604109"/>
    <w:rsid w:val="00606D8B"/>
    <w:rsid w:val="00607A40"/>
    <w:rsid w:val="006102A2"/>
    <w:rsid w:val="006103AD"/>
    <w:rsid w:val="00610C20"/>
    <w:rsid w:val="00611090"/>
    <w:rsid w:val="00611C4D"/>
    <w:rsid w:val="0061232A"/>
    <w:rsid w:val="00612333"/>
    <w:rsid w:val="006126C6"/>
    <w:rsid w:val="006131EE"/>
    <w:rsid w:val="00613E47"/>
    <w:rsid w:val="00614690"/>
    <w:rsid w:val="00614C7B"/>
    <w:rsid w:val="006156E4"/>
    <w:rsid w:val="00615739"/>
    <w:rsid w:val="00615817"/>
    <w:rsid w:val="006177A9"/>
    <w:rsid w:val="00617AB8"/>
    <w:rsid w:val="00617D6B"/>
    <w:rsid w:val="00617E3A"/>
    <w:rsid w:val="00620F2B"/>
    <w:rsid w:val="0062276E"/>
    <w:rsid w:val="006244E6"/>
    <w:rsid w:val="0062457B"/>
    <w:rsid w:val="006251A6"/>
    <w:rsid w:val="006272FB"/>
    <w:rsid w:val="00630147"/>
    <w:rsid w:val="0063102F"/>
    <w:rsid w:val="00631347"/>
    <w:rsid w:val="00631C9E"/>
    <w:rsid w:val="00631DE2"/>
    <w:rsid w:val="00632852"/>
    <w:rsid w:val="00632B65"/>
    <w:rsid w:val="00633E2B"/>
    <w:rsid w:val="00634A2A"/>
    <w:rsid w:val="00634FD2"/>
    <w:rsid w:val="006354A3"/>
    <w:rsid w:val="0063578D"/>
    <w:rsid w:val="0063586A"/>
    <w:rsid w:val="00636154"/>
    <w:rsid w:val="00636323"/>
    <w:rsid w:val="006364C4"/>
    <w:rsid w:val="00636DD9"/>
    <w:rsid w:val="00637905"/>
    <w:rsid w:val="00637A4C"/>
    <w:rsid w:val="00637D62"/>
    <w:rsid w:val="00640049"/>
    <w:rsid w:val="006406E4"/>
    <w:rsid w:val="00641721"/>
    <w:rsid w:val="00641B6D"/>
    <w:rsid w:val="00641EA2"/>
    <w:rsid w:val="00642A9B"/>
    <w:rsid w:val="00643D16"/>
    <w:rsid w:val="0064449C"/>
    <w:rsid w:val="00644614"/>
    <w:rsid w:val="00644F09"/>
    <w:rsid w:val="00644FD5"/>
    <w:rsid w:val="00645837"/>
    <w:rsid w:val="00645D9F"/>
    <w:rsid w:val="00645F84"/>
    <w:rsid w:val="00646271"/>
    <w:rsid w:val="00647634"/>
    <w:rsid w:val="0065009E"/>
    <w:rsid w:val="0065042E"/>
    <w:rsid w:val="00650C08"/>
    <w:rsid w:val="00650DBC"/>
    <w:rsid w:val="00650EFB"/>
    <w:rsid w:val="0065137A"/>
    <w:rsid w:val="00651598"/>
    <w:rsid w:val="00651BFF"/>
    <w:rsid w:val="00651C9E"/>
    <w:rsid w:val="00652930"/>
    <w:rsid w:val="00652DD8"/>
    <w:rsid w:val="00653696"/>
    <w:rsid w:val="006536A1"/>
    <w:rsid w:val="006542A0"/>
    <w:rsid w:val="00654CCB"/>
    <w:rsid w:val="00655091"/>
    <w:rsid w:val="00655B1A"/>
    <w:rsid w:val="00655E0D"/>
    <w:rsid w:val="00655E53"/>
    <w:rsid w:val="00655F7B"/>
    <w:rsid w:val="00656D50"/>
    <w:rsid w:val="00657713"/>
    <w:rsid w:val="00657B26"/>
    <w:rsid w:val="00657D3F"/>
    <w:rsid w:val="00657E82"/>
    <w:rsid w:val="0066066C"/>
    <w:rsid w:val="00661081"/>
    <w:rsid w:val="00662D7B"/>
    <w:rsid w:val="0066350E"/>
    <w:rsid w:val="006645E6"/>
    <w:rsid w:val="00667971"/>
    <w:rsid w:val="00667B9F"/>
    <w:rsid w:val="00667C27"/>
    <w:rsid w:val="00670CDA"/>
    <w:rsid w:val="006711AA"/>
    <w:rsid w:val="00671C4F"/>
    <w:rsid w:val="00672ECA"/>
    <w:rsid w:val="006730C7"/>
    <w:rsid w:val="00674157"/>
    <w:rsid w:val="00674CC1"/>
    <w:rsid w:val="00674DFF"/>
    <w:rsid w:val="0067630C"/>
    <w:rsid w:val="0067709C"/>
    <w:rsid w:val="006772B9"/>
    <w:rsid w:val="00680E4D"/>
    <w:rsid w:val="00681895"/>
    <w:rsid w:val="006829D8"/>
    <w:rsid w:val="00682B76"/>
    <w:rsid w:val="00683DC3"/>
    <w:rsid w:val="006856C2"/>
    <w:rsid w:val="0069140E"/>
    <w:rsid w:val="00691BEC"/>
    <w:rsid w:val="00692039"/>
    <w:rsid w:val="0069284D"/>
    <w:rsid w:val="00692C86"/>
    <w:rsid w:val="00693E2F"/>
    <w:rsid w:val="00697396"/>
    <w:rsid w:val="00697B29"/>
    <w:rsid w:val="00697FB9"/>
    <w:rsid w:val="006A072A"/>
    <w:rsid w:val="006A083C"/>
    <w:rsid w:val="006A11F4"/>
    <w:rsid w:val="006A123B"/>
    <w:rsid w:val="006A20D5"/>
    <w:rsid w:val="006A29CC"/>
    <w:rsid w:val="006A48B7"/>
    <w:rsid w:val="006A4E04"/>
    <w:rsid w:val="006A66CD"/>
    <w:rsid w:val="006A699C"/>
    <w:rsid w:val="006B001F"/>
    <w:rsid w:val="006B008F"/>
    <w:rsid w:val="006B07B2"/>
    <w:rsid w:val="006B089B"/>
    <w:rsid w:val="006B0D8A"/>
    <w:rsid w:val="006B33EE"/>
    <w:rsid w:val="006B38FD"/>
    <w:rsid w:val="006B43CB"/>
    <w:rsid w:val="006B4ABC"/>
    <w:rsid w:val="006B53BB"/>
    <w:rsid w:val="006B57E0"/>
    <w:rsid w:val="006B64C5"/>
    <w:rsid w:val="006B665F"/>
    <w:rsid w:val="006B6D12"/>
    <w:rsid w:val="006B7B8E"/>
    <w:rsid w:val="006B7ECA"/>
    <w:rsid w:val="006C1A13"/>
    <w:rsid w:val="006C47E4"/>
    <w:rsid w:val="006C6806"/>
    <w:rsid w:val="006C6A31"/>
    <w:rsid w:val="006C6A7D"/>
    <w:rsid w:val="006C7F09"/>
    <w:rsid w:val="006D06A9"/>
    <w:rsid w:val="006D0FF9"/>
    <w:rsid w:val="006D263E"/>
    <w:rsid w:val="006D39A6"/>
    <w:rsid w:val="006D52CA"/>
    <w:rsid w:val="006D55AD"/>
    <w:rsid w:val="006D5EA0"/>
    <w:rsid w:val="006D5F89"/>
    <w:rsid w:val="006E02FF"/>
    <w:rsid w:val="006E19F8"/>
    <w:rsid w:val="006E31BF"/>
    <w:rsid w:val="006E3209"/>
    <w:rsid w:val="006E427A"/>
    <w:rsid w:val="006E4C64"/>
    <w:rsid w:val="006E54B9"/>
    <w:rsid w:val="006E68C1"/>
    <w:rsid w:val="006E7C9A"/>
    <w:rsid w:val="006F0E48"/>
    <w:rsid w:val="006F0EAA"/>
    <w:rsid w:val="006F147E"/>
    <w:rsid w:val="006F26E7"/>
    <w:rsid w:val="006F2D68"/>
    <w:rsid w:val="006F334A"/>
    <w:rsid w:val="006F4595"/>
    <w:rsid w:val="006F553A"/>
    <w:rsid w:val="006F6A88"/>
    <w:rsid w:val="006F72EA"/>
    <w:rsid w:val="006F74BA"/>
    <w:rsid w:val="00701D77"/>
    <w:rsid w:val="007024D9"/>
    <w:rsid w:val="007029F6"/>
    <w:rsid w:val="0070332E"/>
    <w:rsid w:val="007039C7"/>
    <w:rsid w:val="007043D1"/>
    <w:rsid w:val="00704CF5"/>
    <w:rsid w:val="00705AA6"/>
    <w:rsid w:val="00706042"/>
    <w:rsid w:val="00706AF8"/>
    <w:rsid w:val="0071006E"/>
    <w:rsid w:val="0071090A"/>
    <w:rsid w:val="007113BE"/>
    <w:rsid w:val="007119EE"/>
    <w:rsid w:val="00713BDB"/>
    <w:rsid w:val="00714BD9"/>
    <w:rsid w:val="00715330"/>
    <w:rsid w:val="00715592"/>
    <w:rsid w:val="00715C2F"/>
    <w:rsid w:val="00717643"/>
    <w:rsid w:val="00717BD1"/>
    <w:rsid w:val="00717DCC"/>
    <w:rsid w:val="00721B05"/>
    <w:rsid w:val="00723815"/>
    <w:rsid w:val="00723999"/>
    <w:rsid w:val="00723DC9"/>
    <w:rsid w:val="00724246"/>
    <w:rsid w:val="00724678"/>
    <w:rsid w:val="00725D81"/>
    <w:rsid w:val="007276CD"/>
    <w:rsid w:val="00730DFD"/>
    <w:rsid w:val="007310F1"/>
    <w:rsid w:val="0073130D"/>
    <w:rsid w:val="0073196B"/>
    <w:rsid w:val="007331CA"/>
    <w:rsid w:val="00734ABF"/>
    <w:rsid w:val="00734E92"/>
    <w:rsid w:val="00735F22"/>
    <w:rsid w:val="007406A2"/>
    <w:rsid w:val="00740A6A"/>
    <w:rsid w:val="00743A59"/>
    <w:rsid w:val="00745604"/>
    <w:rsid w:val="00745823"/>
    <w:rsid w:val="00745BB9"/>
    <w:rsid w:val="0074653A"/>
    <w:rsid w:val="00746969"/>
    <w:rsid w:val="00750E60"/>
    <w:rsid w:val="00751104"/>
    <w:rsid w:val="00751ED8"/>
    <w:rsid w:val="0075205C"/>
    <w:rsid w:val="007524A7"/>
    <w:rsid w:val="00753139"/>
    <w:rsid w:val="007533D1"/>
    <w:rsid w:val="00753742"/>
    <w:rsid w:val="00753CD4"/>
    <w:rsid w:val="00753D61"/>
    <w:rsid w:val="00753E5C"/>
    <w:rsid w:val="00754296"/>
    <w:rsid w:val="00754542"/>
    <w:rsid w:val="00754DE5"/>
    <w:rsid w:val="00756C44"/>
    <w:rsid w:val="00757964"/>
    <w:rsid w:val="007601C7"/>
    <w:rsid w:val="00761442"/>
    <w:rsid w:val="0076185A"/>
    <w:rsid w:val="00761C2D"/>
    <w:rsid w:val="00762011"/>
    <w:rsid w:val="0076270E"/>
    <w:rsid w:val="00764666"/>
    <w:rsid w:val="00765672"/>
    <w:rsid w:val="00765FF4"/>
    <w:rsid w:val="00766A23"/>
    <w:rsid w:val="00766FFC"/>
    <w:rsid w:val="007670AD"/>
    <w:rsid w:val="00771CAE"/>
    <w:rsid w:val="00771E6B"/>
    <w:rsid w:val="00773CAD"/>
    <w:rsid w:val="00774067"/>
    <w:rsid w:val="00774EBD"/>
    <w:rsid w:val="00775491"/>
    <w:rsid w:val="00775A9E"/>
    <w:rsid w:val="00775BD6"/>
    <w:rsid w:val="00775DE5"/>
    <w:rsid w:val="007763C0"/>
    <w:rsid w:val="007769BD"/>
    <w:rsid w:val="00776FBB"/>
    <w:rsid w:val="007808CB"/>
    <w:rsid w:val="00782AB9"/>
    <w:rsid w:val="00783BE2"/>
    <w:rsid w:val="0078401D"/>
    <w:rsid w:val="00784824"/>
    <w:rsid w:val="00785497"/>
    <w:rsid w:val="0078685D"/>
    <w:rsid w:val="0078697F"/>
    <w:rsid w:val="00786B33"/>
    <w:rsid w:val="00786DFB"/>
    <w:rsid w:val="0079040B"/>
    <w:rsid w:val="00790F7E"/>
    <w:rsid w:val="007917E5"/>
    <w:rsid w:val="00791917"/>
    <w:rsid w:val="007934FE"/>
    <w:rsid w:val="00794926"/>
    <w:rsid w:val="00794941"/>
    <w:rsid w:val="00794D68"/>
    <w:rsid w:val="00795BAF"/>
    <w:rsid w:val="0079625D"/>
    <w:rsid w:val="007A0389"/>
    <w:rsid w:val="007A1C44"/>
    <w:rsid w:val="007A2747"/>
    <w:rsid w:val="007A3460"/>
    <w:rsid w:val="007A3DBC"/>
    <w:rsid w:val="007A530D"/>
    <w:rsid w:val="007A540E"/>
    <w:rsid w:val="007A5E8A"/>
    <w:rsid w:val="007A6D0F"/>
    <w:rsid w:val="007A7925"/>
    <w:rsid w:val="007A7BE4"/>
    <w:rsid w:val="007A7C38"/>
    <w:rsid w:val="007A7D73"/>
    <w:rsid w:val="007B4B25"/>
    <w:rsid w:val="007B4F2A"/>
    <w:rsid w:val="007B66E7"/>
    <w:rsid w:val="007B6CA2"/>
    <w:rsid w:val="007B7194"/>
    <w:rsid w:val="007C086F"/>
    <w:rsid w:val="007C333B"/>
    <w:rsid w:val="007C4650"/>
    <w:rsid w:val="007C4B29"/>
    <w:rsid w:val="007C4CEC"/>
    <w:rsid w:val="007C4DE7"/>
    <w:rsid w:val="007C5DA7"/>
    <w:rsid w:val="007C63A8"/>
    <w:rsid w:val="007C6A4F"/>
    <w:rsid w:val="007C7E85"/>
    <w:rsid w:val="007D00A1"/>
    <w:rsid w:val="007D03F9"/>
    <w:rsid w:val="007D0CB4"/>
    <w:rsid w:val="007D1730"/>
    <w:rsid w:val="007D45A7"/>
    <w:rsid w:val="007D49FD"/>
    <w:rsid w:val="007D4EAA"/>
    <w:rsid w:val="007D5453"/>
    <w:rsid w:val="007D5B8C"/>
    <w:rsid w:val="007D68CC"/>
    <w:rsid w:val="007D72A2"/>
    <w:rsid w:val="007D7951"/>
    <w:rsid w:val="007E07AD"/>
    <w:rsid w:val="007E0FDD"/>
    <w:rsid w:val="007E10B0"/>
    <w:rsid w:val="007E1792"/>
    <w:rsid w:val="007E1F34"/>
    <w:rsid w:val="007E3CBB"/>
    <w:rsid w:val="007E4EC3"/>
    <w:rsid w:val="007E4F5B"/>
    <w:rsid w:val="007E5674"/>
    <w:rsid w:val="007E5EAE"/>
    <w:rsid w:val="007E5ED4"/>
    <w:rsid w:val="007E6F9C"/>
    <w:rsid w:val="007F030C"/>
    <w:rsid w:val="007F07BD"/>
    <w:rsid w:val="007F2780"/>
    <w:rsid w:val="007F2CB3"/>
    <w:rsid w:val="007F325D"/>
    <w:rsid w:val="007F32AC"/>
    <w:rsid w:val="007F345F"/>
    <w:rsid w:val="007F34FA"/>
    <w:rsid w:val="007F384E"/>
    <w:rsid w:val="007F3DAF"/>
    <w:rsid w:val="007F689D"/>
    <w:rsid w:val="007F6A2E"/>
    <w:rsid w:val="007F7403"/>
    <w:rsid w:val="00800B05"/>
    <w:rsid w:val="008020D8"/>
    <w:rsid w:val="008026EC"/>
    <w:rsid w:val="0080335A"/>
    <w:rsid w:val="00803B0E"/>
    <w:rsid w:val="00804BBF"/>
    <w:rsid w:val="008066C6"/>
    <w:rsid w:val="0080794C"/>
    <w:rsid w:val="00807AC0"/>
    <w:rsid w:val="00810A02"/>
    <w:rsid w:val="00811D5E"/>
    <w:rsid w:val="00813B97"/>
    <w:rsid w:val="00813BCE"/>
    <w:rsid w:val="00814871"/>
    <w:rsid w:val="00815C05"/>
    <w:rsid w:val="00816A3F"/>
    <w:rsid w:val="008172E8"/>
    <w:rsid w:val="0082102B"/>
    <w:rsid w:val="0082110C"/>
    <w:rsid w:val="00822026"/>
    <w:rsid w:val="0082287E"/>
    <w:rsid w:val="00826BF8"/>
    <w:rsid w:val="00830C07"/>
    <w:rsid w:val="00831811"/>
    <w:rsid w:val="008318FA"/>
    <w:rsid w:val="00831CEF"/>
    <w:rsid w:val="00831E60"/>
    <w:rsid w:val="00832999"/>
    <w:rsid w:val="00834C87"/>
    <w:rsid w:val="00834EC6"/>
    <w:rsid w:val="00835527"/>
    <w:rsid w:val="0083580A"/>
    <w:rsid w:val="00837DB6"/>
    <w:rsid w:val="008407C9"/>
    <w:rsid w:val="00840843"/>
    <w:rsid w:val="008411FA"/>
    <w:rsid w:val="00841A02"/>
    <w:rsid w:val="008426DF"/>
    <w:rsid w:val="0084279A"/>
    <w:rsid w:val="00842E92"/>
    <w:rsid w:val="0084334D"/>
    <w:rsid w:val="00843D75"/>
    <w:rsid w:val="00844065"/>
    <w:rsid w:val="00844176"/>
    <w:rsid w:val="00844811"/>
    <w:rsid w:val="00844F55"/>
    <w:rsid w:val="00846ECA"/>
    <w:rsid w:val="00847009"/>
    <w:rsid w:val="00847A09"/>
    <w:rsid w:val="00847D69"/>
    <w:rsid w:val="0085127A"/>
    <w:rsid w:val="00852441"/>
    <w:rsid w:val="008529E3"/>
    <w:rsid w:val="008536AD"/>
    <w:rsid w:val="00855255"/>
    <w:rsid w:val="008557CB"/>
    <w:rsid w:val="00855ADC"/>
    <w:rsid w:val="008573F3"/>
    <w:rsid w:val="00857BCB"/>
    <w:rsid w:val="00860BC4"/>
    <w:rsid w:val="0086111F"/>
    <w:rsid w:val="00861419"/>
    <w:rsid w:val="0086179B"/>
    <w:rsid w:val="00862384"/>
    <w:rsid w:val="00863D07"/>
    <w:rsid w:val="00863EB3"/>
    <w:rsid w:val="008650F5"/>
    <w:rsid w:val="008652A3"/>
    <w:rsid w:val="00865DA2"/>
    <w:rsid w:val="00866382"/>
    <w:rsid w:val="0086774B"/>
    <w:rsid w:val="00867F2C"/>
    <w:rsid w:val="00871413"/>
    <w:rsid w:val="00871A9A"/>
    <w:rsid w:val="00872062"/>
    <w:rsid w:val="008729A0"/>
    <w:rsid w:val="008742AB"/>
    <w:rsid w:val="00875CC0"/>
    <w:rsid w:val="00877BE5"/>
    <w:rsid w:val="0088062A"/>
    <w:rsid w:val="00881454"/>
    <w:rsid w:val="00881DBA"/>
    <w:rsid w:val="00882B7E"/>
    <w:rsid w:val="0088404F"/>
    <w:rsid w:val="00886215"/>
    <w:rsid w:val="00886611"/>
    <w:rsid w:val="0088677B"/>
    <w:rsid w:val="008876EF"/>
    <w:rsid w:val="00890001"/>
    <w:rsid w:val="00890724"/>
    <w:rsid w:val="0089085E"/>
    <w:rsid w:val="00891044"/>
    <w:rsid w:val="00892230"/>
    <w:rsid w:val="008924EB"/>
    <w:rsid w:val="008962AE"/>
    <w:rsid w:val="00896642"/>
    <w:rsid w:val="00897026"/>
    <w:rsid w:val="008A03BC"/>
    <w:rsid w:val="008A208D"/>
    <w:rsid w:val="008A26AD"/>
    <w:rsid w:val="008A394E"/>
    <w:rsid w:val="008A3B90"/>
    <w:rsid w:val="008A6548"/>
    <w:rsid w:val="008A6B63"/>
    <w:rsid w:val="008A7311"/>
    <w:rsid w:val="008A7485"/>
    <w:rsid w:val="008A75AB"/>
    <w:rsid w:val="008A7601"/>
    <w:rsid w:val="008B2595"/>
    <w:rsid w:val="008B2C7B"/>
    <w:rsid w:val="008B3471"/>
    <w:rsid w:val="008B5350"/>
    <w:rsid w:val="008B54E6"/>
    <w:rsid w:val="008B638A"/>
    <w:rsid w:val="008B7002"/>
    <w:rsid w:val="008C075A"/>
    <w:rsid w:val="008C0C0B"/>
    <w:rsid w:val="008C0C96"/>
    <w:rsid w:val="008C14A2"/>
    <w:rsid w:val="008C2FF2"/>
    <w:rsid w:val="008C3A10"/>
    <w:rsid w:val="008C3B85"/>
    <w:rsid w:val="008C3CBA"/>
    <w:rsid w:val="008C4192"/>
    <w:rsid w:val="008C4460"/>
    <w:rsid w:val="008C5338"/>
    <w:rsid w:val="008C59E9"/>
    <w:rsid w:val="008C5E6B"/>
    <w:rsid w:val="008C5F24"/>
    <w:rsid w:val="008C60D3"/>
    <w:rsid w:val="008C6362"/>
    <w:rsid w:val="008C7894"/>
    <w:rsid w:val="008C79B3"/>
    <w:rsid w:val="008C7C30"/>
    <w:rsid w:val="008C7F8F"/>
    <w:rsid w:val="008D0641"/>
    <w:rsid w:val="008D0C5D"/>
    <w:rsid w:val="008D176C"/>
    <w:rsid w:val="008D1CD2"/>
    <w:rsid w:val="008D2D71"/>
    <w:rsid w:val="008D2EFA"/>
    <w:rsid w:val="008D31D5"/>
    <w:rsid w:val="008D3895"/>
    <w:rsid w:val="008D474D"/>
    <w:rsid w:val="008D4B05"/>
    <w:rsid w:val="008D5F43"/>
    <w:rsid w:val="008D7054"/>
    <w:rsid w:val="008D708E"/>
    <w:rsid w:val="008D79D4"/>
    <w:rsid w:val="008E1F9D"/>
    <w:rsid w:val="008E279E"/>
    <w:rsid w:val="008E286F"/>
    <w:rsid w:val="008E4394"/>
    <w:rsid w:val="008E44E2"/>
    <w:rsid w:val="008E4828"/>
    <w:rsid w:val="008E4F15"/>
    <w:rsid w:val="008E537F"/>
    <w:rsid w:val="008E6E92"/>
    <w:rsid w:val="008E6FE1"/>
    <w:rsid w:val="008E71D5"/>
    <w:rsid w:val="008E777E"/>
    <w:rsid w:val="008E7ACD"/>
    <w:rsid w:val="008E7E9B"/>
    <w:rsid w:val="008F073A"/>
    <w:rsid w:val="008F07DE"/>
    <w:rsid w:val="008F1438"/>
    <w:rsid w:val="008F25FA"/>
    <w:rsid w:val="008F2A79"/>
    <w:rsid w:val="008F33AE"/>
    <w:rsid w:val="008F3503"/>
    <w:rsid w:val="008F652E"/>
    <w:rsid w:val="008F7947"/>
    <w:rsid w:val="00900852"/>
    <w:rsid w:val="00900F43"/>
    <w:rsid w:val="0090251D"/>
    <w:rsid w:val="00903448"/>
    <w:rsid w:val="009047B3"/>
    <w:rsid w:val="00905AB0"/>
    <w:rsid w:val="00906DF1"/>
    <w:rsid w:val="00910BF0"/>
    <w:rsid w:val="00910FFE"/>
    <w:rsid w:val="00911BF0"/>
    <w:rsid w:val="00912618"/>
    <w:rsid w:val="00914F8A"/>
    <w:rsid w:val="00915441"/>
    <w:rsid w:val="00917942"/>
    <w:rsid w:val="00920740"/>
    <w:rsid w:val="00921452"/>
    <w:rsid w:val="00923B3F"/>
    <w:rsid w:val="009265C6"/>
    <w:rsid w:val="00926CD4"/>
    <w:rsid w:val="00930F55"/>
    <w:rsid w:val="009313C9"/>
    <w:rsid w:val="009316B2"/>
    <w:rsid w:val="00931A2D"/>
    <w:rsid w:val="00931EF0"/>
    <w:rsid w:val="0093295A"/>
    <w:rsid w:val="00932A82"/>
    <w:rsid w:val="00932DE3"/>
    <w:rsid w:val="00933DAD"/>
    <w:rsid w:val="009340C7"/>
    <w:rsid w:val="0094050A"/>
    <w:rsid w:val="00940A62"/>
    <w:rsid w:val="00940B8C"/>
    <w:rsid w:val="00941064"/>
    <w:rsid w:val="009416C2"/>
    <w:rsid w:val="00942497"/>
    <w:rsid w:val="00942F9D"/>
    <w:rsid w:val="009437E9"/>
    <w:rsid w:val="0094419F"/>
    <w:rsid w:val="00946A9B"/>
    <w:rsid w:val="00946C75"/>
    <w:rsid w:val="00947715"/>
    <w:rsid w:val="009510D7"/>
    <w:rsid w:val="00951BD3"/>
    <w:rsid w:val="00952077"/>
    <w:rsid w:val="00952F58"/>
    <w:rsid w:val="009545AC"/>
    <w:rsid w:val="0095475E"/>
    <w:rsid w:val="00954FF3"/>
    <w:rsid w:val="00955754"/>
    <w:rsid w:val="009559D4"/>
    <w:rsid w:val="00955A56"/>
    <w:rsid w:val="00955CE1"/>
    <w:rsid w:val="00955DFE"/>
    <w:rsid w:val="0095744A"/>
    <w:rsid w:val="0096018E"/>
    <w:rsid w:val="00960E09"/>
    <w:rsid w:val="00961D48"/>
    <w:rsid w:val="009636F5"/>
    <w:rsid w:val="009641F0"/>
    <w:rsid w:val="00965E12"/>
    <w:rsid w:val="009661C2"/>
    <w:rsid w:val="009664B4"/>
    <w:rsid w:val="0096785F"/>
    <w:rsid w:val="009702F0"/>
    <w:rsid w:val="00970B03"/>
    <w:rsid w:val="00971808"/>
    <w:rsid w:val="00972A48"/>
    <w:rsid w:val="00972C53"/>
    <w:rsid w:val="00972D90"/>
    <w:rsid w:val="0097385E"/>
    <w:rsid w:val="00973B69"/>
    <w:rsid w:val="009752A2"/>
    <w:rsid w:val="0097534B"/>
    <w:rsid w:val="009763B7"/>
    <w:rsid w:val="00976B88"/>
    <w:rsid w:val="009808B1"/>
    <w:rsid w:val="00981317"/>
    <w:rsid w:val="00983D7E"/>
    <w:rsid w:val="00983F6B"/>
    <w:rsid w:val="00984316"/>
    <w:rsid w:val="009864FC"/>
    <w:rsid w:val="00987540"/>
    <w:rsid w:val="00990C18"/>
    <w:rsid w:val="00992375"/>
    <w:rsid w:val="00994A12"/>
    <w:rsid w:val="00996E12"/>
    <w:rsid w:val="00997EB8"/>
    <w:rsid w:val="009A29D0"/>
    <w:rsid w:val="009A2E5D"/>
    <w:rsid w:val="009A3212"/>
    <w:rsid w:val="009A406B"/>
    <w:rsid w:val="009A471A"/>
    <w:rsid w:val="009A5286"/>
    <w:rsid w:val="009A5616"/>
    <w:rsid w:val="009A61C1"/>
    <w:rsid w:val="009A66BC"/>
    <w:rsid w:val="009A6C34"/>
    <w:rsid w:val="009A7721"/>
    <w:rsid w:val="009A7B35"/>
    <w:rsid w:val="009B2F1A"/>
    <w:rsid w:val="009B4580"/>
    <w:rsid w:val="009B55A5"/>
    <w:rsid w:val="009B62C5"/>
    <w:rsid w:val="009B68CA"/>
    <w:rsid w:val="009C0608"/>
    <w:rsid w:val="009C0EC9"/>
    <w:rsid w:val="009C0F79"/>
    <w:rsid w:val="009C0FA6"/>
    <w:rsid w:val="009C13CD"/>
    <w:rsid w:val="009C145B"/>
    <w:rsid w:val="009C183D"/>
    <w:rsid w:val="009C200A"/>
    <w:rsid w:val="009C2165"/>
    <w:rsid w:val="009C296B"/>
    <w:rsid w:val="009C3E99"/>
    <w:rsid w:val="009C3EC8"/>
    <w:rsid w:val="009C58EC"/>
    <w:rsid w:val="009C78A2"/>
    <w:rsid w:val="009D0EFC"/>
    <w:rsid w:val="009D1690"/>
    <w:rsid w:val="009D172D"/>
    <w:rsid w:val="009D1740"/>
    <w:rsid w:val="009D1CFA"/>
    <w:rsid w:val="009D2284"/>
    <w:rsid w:val="009D3F9A"/>
    <w:rsid w:val="009D4F09"/>
    <w:rsid w:val="009D524B"/>
    <w:rsid w:val="009D6544"/>
    <w:rsid w:val="009D65FE"/>
    <w:rsid w:val="009D7A51"/>
    <w:rsid w:val="009D7CE4"/>
    <w:rsid w:val="009E07E3"/>
    <w:rsid w:val="009E1076"/>
    <w:rsid w:val="009E1980"/>
    <w:rsid w:val="009E4E6F"/>
    <w:rsid w:val="009E5D37"/>
    <w:rsid w:val="009E6E5F"/>
    <w:rsid w:val="009F0214"/>
    <w:rsid w:val="009F09C5"/>
    <w:rsid w:val="009F09FC"/>
    <w:rsid w:val="009F1C8C"/>
    <w:rsid w:val="009F2404"/>
    <w:rsid w:val="009F4D8D"/>
    <w:rsid w:val="009F58E8"/>
    <w:rsid w:val="009F5D73"/>
    <w:rsid w:val="009F66CE"/>
    <w:rsid w:val="009F740F"/>
    <w:rsid w:val="00A008C1"/>
    <w:rsid w:val="00A00F2E"/>
    <w:rsid w:val="00A01C60"/>
    <w:rsid w:val="00A03449"/>
    <w:rsid w:val="00A04F43"/>
    <w:rsid w:val="00A05948"/>
    <w:rsid w:val="00A05D92"/>
    <w:rsid w:val="00A11210"/>
    <w:rsid w:val="00A11945"/>
    <w:rsid w:val="00A11949"/>
    <w:rsid w:val="00A121E8"/>
    <w:rsid w:val="00A131E5"/>
    <w:rsid w:val="00A13358"/>
    <w:rsid w:val="00A1397C"/>
    <w:rsid w:val="00A13CB8"/>
    <w:rsid w:val="00A1452D"/>
    <w:rsid w:val="00A1560E"/>
    <w:rsid w:val="00A15FB9"/>
    <w:rsid w:val="00A162FE"/>
    <w:rsid w:val="00A16484"/>
    <w:rsid w:val="00A167A9"/>
    <w:rsid w:val="00A17E3B"/>
    <w:rsid w:val="00A17E8D"/>
    <w:rsid w:val="00A20158"/>
    <w:rsid w:val="00A20472"/>
    <w:rsid w:val="00A206CC"/>
    <w:rsid w:val="00A21745"/>
    <w:rsid w:val="00A21EEF"/>
    <w:rsid w:val="00A2399D"/>
    <w:rsid w:val="00A2581F"/>
    <w:rsid w:val="00A26A87"/>
    <w:rsid w:val="00A273FD"/>
    <w:rsid w:val="00A303A8"/>
    <w:rsid w:val="00A3088C"/>
    <w:rsid w:val="00A314B0"/>
    <w:rsid w:val="00A31B51"/>
    <w:rsid w:val="00A3539A"/>
    <w:rsid w:val="00A35664"/>
    <w:rsid w:val="00A35DF0"/>
    <w:rsid w:val="00A35E12"/>
    <w:rsid w:val="00A37E67"/>
    <w:rsid w:val="00A40D79"/>
    <w:rsid w:val="00A417D3"/>
    <w:rsid w:val="00A41B46"/>
    <w:rsid w:val="00A42ECC"/>
    <w:rsid w:val="00A4314F"/>
    <w:rsid w:val="00A432EE"/>
    <w:rsid w:val="00A43331"/>
    <w:rsid w:val="00A43DA9"/>
    <w:rsid w:val="00A45C15"/>
    <w:rsid w:val="00A471D8"/>
    <w:rsid w:val="00A47AA1"/>
    <w:rsid w:val="00A509BE"/>
    <w:rsid w:val="00A52422"/>
    <w:rsid w:val="00A5245B"/>
    <w:rsid w:val="00A533DD"/>
    <w:rsid w:val="00A53B58"/>
    <w:rsid w:val="00A53D0C"/>
    <w:rsid w:val="00A53E7B"/>
    <w:rsid w:val="00A55401"/>
    <w:rsid w:val="00A56070"/>
    <w:rsid w:val="00A562DB"/>
    <w:rsid w:val="00A56407"/>
    <w:rsid w:val="00A571AE"/>
    <w:rsid w:val="00A61D79"/>
    <w:rsid w:val="00A6203B"/>
    <w:rsid w:val="00A63D71"/>
    <w:rsid w:val="00A64B95"/>
    <w:rsid w:val="00A652A4"/>
    <w:rsid w:val="00A665C2"/>
    <w:rsid w:val="00A668F5"/>
    <w:rsid w:val="00A672D9"/>
    <w:rsid w:val="00A70E54"/>
    <w:rsid w:val="00A720C2"/>
    <w:rsid w:val="00A730C4"/>
    <w:rsid w:val="00A74F7F"/>
    <w:rsid w:val="00A7527A"/>
    <w:rsid w:val="00A75D09"/>
    <w:rsid w:val="00A75F37"/>
    <w:rsid w:val="00A7605A"/>
    <w:rsid w:val="00A77810"/>
    <w:rsid w:val="00A77AAF"/>
    <w:rsid w:val="00A77F5A"/>
    <w:rsid w:val="00A82010"/>
    <w:rsid w:val="00A825DC"/>
    <w:rsid w:val="00A827F5"/>
    <w:rsid w:val="00A833A4"/>
    <w:rsid w:val="00A83AC0"/>
    <w:rsid w:val="00A841CE"/>
    <w:rsid w:val="00A84278"/>
    <w:rsid w:val="00A846E2"/>
    <w:rsid w:val="00A85CA6"/>
    <w:rsid w:val="00A8606D"/>
    <w:rsid w:val="00A90569"/>
    <w:rsid w:val="00A91366"/>
    <w:rsid w:val="00A91C04"/>
    <w:rsid w:val="00A9711B"/>
    <w:rsid w:val="00A9714B"/>
    <w:rsid w:val="00A97F57"/>
    <w:rsid w:val="00AA0AFE"/>
    <w:rsid w:val="00AA202D"/>
    <w:rsid w:val="00AA2846"/>
    <w:rsid w:val="00AA4E11"/>
    <w:rsid w:val="00AA514E"/>
    <w:rsid w:val="00AA60AE"/>
    <w:rsid w:val="00AA66FE"/>
    <w:rsid w:val="00AA686A"/>
    <w:rsid w:val="00AA7FBD"/>
    <w:rsid w:val="00AB0A70"/>
    <w:rsid w:val="00AB1122"/>
    <w:rsid w:val="00AB21A4"/>
    <w:rsid w:val="00AB2503"/>
    <w:rsid w:val="00AB281F"/>
    <w:rsid w:val="00AB29EB"/>
    <w:rsid w:val="00AB465D"/>
    <w:rsid w:val="00AB6905"/>
    <w:rsid w:val="00AC0C92"/>
    <w:rsid w:val="00AC0CC5"/>
    <w:rsid w:val="00AC0D2E"/>
    <w:rsid w:val="00AC16F6"/>
    <w:rsid w:val="00AC189A"/>
    <w:rsid w:val="00AC46E3"/>
    <w:rsid w:val="00AC4FD1"/>
    <w:rsid w:val="00AC53D3"/>
    <w:rsid w:val="00AC587E"/>
    <w:rsid w:val="00AC5D4A"/>
    <w:rsid w:val="00AD0046"/>
    <w:rsid w:val="00AD07F4"/>
    <w:rsid w:val="00AD0DD2"/>
    <w:rsid w:val="00AD1EE7"/>
    <w:rsid w:val="00AD395C"/>
    <w:rsid w:val="00AD39CE"/>
    <w:rsid w:val="00AD3DE2"/>
    <w:rsid w:val="00AD5133"/>
    <w:rsid w:val="00AD70BB"/>
    <w:rsid w:val="00AE02A1"/>
    <w:rsid w:val="00AE03D6"/>
    <w:rsid w:val="00AE0B05"/>
    <w:rsid w:val="00AE0EF2"/>
    <w:rsid w:val="00AE138D"/>
    <w:rsid w:val="00AE1473"/>
    <w:rsid w:val="00AE1943"/>
    <w:rsid w:val="00AE3324"/>
    <w:rsid w:val="00AE36EB"/>
    <w:rsid w:val="00AE3C94"/>
    <w:rsid w:val="00AE42C3"/>
    <w:rsid w:val="00AE4AC8"/>
    <w:rsid w:val="00AE4E38"/>
    <w:rsid w:val="00AE60CD"/>
    <w:rsid w:val="00AE61BD"/>
    <w:rsid w:val="00AE6300"/>
    <w:rsid w:val="00AE6380"/>
    <w:rsid w:val="00AE6F1E"/>
    <w:rsid w:val="00AF15C3"/>
    <w:rsid w:val="00AF1723"/>
    <w:rsid w:val="00AF2EE4"/>
    <w:rsid w:val="00AF3110"/>
    <w:rsid w:val="00AF3464"/>
    <w:rsid w:val="00AF5B96"/>
    <w:rsid w:val="00AF64E9"/>
    <w:rsid w:val="00AF7643"/>
    <w:rsid w:val="00B00EFF"/>
    <w:rsid w:val="00B0174D"/>
    <w:rsid w:val="00B0265D"/>
    <w:rsid w:val="00B05071"/>
    <w:rsid w:val="00B05850"/>
    <w:rsid w:val="00B07218"/>
    <w:rsid w:val="00B105EE"/>
    <w:rsid w:val="00B1137E"/>
    <w:rsid w:val="00B13766"/>
    <w:rsid w:val="00B13A1C"/>
    <w:rsid w:val="00B14105"/>
    <w:rsid w:val="00B14F50"/>
    <w:rsid w:val="00B16FFC"/>
    <w:rsid w:val="00B17298"/>
    <w:rsid w:val="00B22E38"/>
    <w:rsid w:val="00B23094"/>
    <w:rsid w:val="00B236DA"/>
    <w:rsid w:val="00B256BD"/>
    <w:rsid w:val="00B2593A"/>
    <w:rsid w:val="00B26045"/>
    <w:rsid w:val="00B26AEC"/>
    <w:rsid w:val="00B3084D"/>
    <w:rsid w:val="00B31554"/>
    <w:rsid w:val="00B31561"/>
    <w:rsid w:val="00B346CF"/>
    <w:rsid w:val="00B34A31"/>
    <w:rsid w:val="00B352EE"/>
    <w:rsid w:val="00B352F0"/>
    <w:rsid w:val="00B36C08"/>
    <w:rsid w:val="00B375A4"/>
    <w:rsid w:val="00B375D8"/>
    <w:rsid w:val="00B4054E"/>
    <w:rsid w:val="00B4062E"/>
    <w:rsid w:val="00B41566"/>
    <w:rsid w:val="00B43380"/>
    <w:rsid w:val="00B43485"/>
    <w:rsid w:val="00B4367E"/>
    <w:rsid w:val="00B440AC"/>
    <w:rsid w:val="00B44B84"/>
    <w:rsid w:val="00B45984"/>
    <w:rsid w:val="00B45AB8"/>
    <w:rsid w:val="00B45BE1"/>
    <w:rsid w:val="00B47B7B"/>
    <w:rsid w:val="00B50016"/>
    <w:rsid w:val="00B50081"/>
    <w:rsid w:val="00B50394"/>
    <w:rsid w:val="00B51128"/>
    <w:rsid w:val="00B51325"/>
    <w:rsid w:val="00B517A1"/>
    <w:rsid w:val="00B51959"/>
    <w:rsid w:val="00B52450"/>
    <w:rsid w:val="00B536E8"/>
    <w:rsid w:val="00B537B1"/>
    <w:rsid w:val="00B53D17"/>
    <w:rsid w:val="00B541C0"/>
    <w:rsid w:val="00B5506B"/>
    <w:rsid w:val="00B55149"/>
    <w:rsid w:val="00B5548E"/>
    <w:rsid w:val="00B55682"/>
    <w:rsid w:val="00B57B3F"/>
    <w:rsid w:val="00B60023"/>
    <w:rsid w:val="00B60616"/>
    <w:rsid w:val="00B613CB"/>
    <w:rsid w:val="00B61DF0"/>
    <w:rsid w:val="00B624A4"/>
    <w:rsid w:val="00B633B0"/>
    <w:rsid w:val="00B6353E"/>
    <w:rsid w:val="00B635CD"/>
    <w:rsid w:val="00B6469E"/>
    <w:rsid w:val="00B64B43"/>
    <w:rsid w:val="00B65E3E"/>
    <w:rsid w:val="00B6616C"/>
    <w:rsid w:val="00B67661"/>
    <w:rsid w:val="00B67A3F"/>
    <w:rsid w:val="00B70072"/>
    <w:rsid w:val="00B70252"/>
    <w:rsid w:val="00B720AF"/>
    <w:rsid w:val="00B739F2"/>
    <w:rsid w:val="00B73FAB"/>
    <w:rsid w:val="00B753E6"/>
    <w:rsid w:val="00B76012"/>
    <w:rsid w:val="00B76C79"/>
    <w:rsid w:val="00B77639"/>
    <w:rsid w:val="00B80030"/>
    <w:rsid w:val="00B81A89"/>
    <w:rsid w:val="00B83455"/>
    <w:rsid w:val="00B85BA2"/>
    <w:rsid w:val="00B86491"/>
    <w:rsid w:val="00B920D7"/>
    <w:rsid w:val="00B939FA"/>
    <w:rsid w:val="00B950F5"/>
    <w:rsid w:val="00BA1D2C"/>
    <w:rsid w:val="00BA1F3F"/>
    <w:rsid w:val="00BA22CA"/>
    <w:rsid w:val="00BA2750"/>
    <w:rsid w:val="00BA2AC5"/>
    <w:rsid w:val="00BA2D66"/>
    <w:rsid w:val="00BA3228"/>
    <w:rsid w:val="00BA40E2"/>
    <w:rsid w:val="00BA5059"/>
    <w:rsid w:val="00BA5BEA"/>
    <w:rsid w:val="00BA6D9B"/>
    <w:rsid w:val="00BA6DF1"/>
    <w:rsid w:val="00BA6F63"/>
    <w:rsid w:val="00BB14C4"/>
    <w:rsid w:val="00BB15C7"/>
    <w:rsid w:val="00BB21F9"/>
    <w:rsid w:val="00BB240D"/>
    <w:rsid w:val="00BB2A08"/>
    <w:rsid w:val="00BB35D5"/>
    <w:rsid w:val="00BB35DB"/>
    <w:rsid w:val="00BB3B28"/>
    <w:rsid w:val="00BB5960"/>
    <w:rsid w:val="00BB60FA"/>
    <w:rsid w:val="00BB6843"/>
    <w:rsid w:val="00BB7272"/>
    <w:rsid w:val="00BB7959"/>
    <w:rsid w:val="00BC0367"/>
    <w:rsid w:val="00BC3672"/>
    <w:rsid w:val="00BC422D"/>
    <w:rsid w:val="00BC44F7"/>
    <w:rsid w:val="00BC49AA"/>
    <w:rsid w:val="00BC5529"/>
    <w:rsid w:val="00BC5B7A"/>
    <w:rsid w:val="00BC6144"/>
    <w:rsid w:val="00BC6270"/>
    <w:rsid w:val="00BC7352"/>
    <w:rsid w:val="00BC75D5"/>
    <w:rsid w:val="00BC7C76"/>
    <w:rsid w:val="00BD08F4"/>
    <w:rsid w:val="00BD1186"/>
    <w:rsid w:val="00BD2982"/>
    <w:rsid w:val="00BD3F89"/>
    <w:rsid w:val="00BD5EBC"/>
    <w:rsid w:val="00BD7518"/>
    <w:rsid w:val="00BD7BD2"/>
    <w:rsid w:val="00BE0234"/>
    <w:rsid w:val="00BE0AB3"/>
    <w:rsid w:val="00BE0E84"/>
    <w:rsid w:val="00BE2E22"/>
    <w:rsid w:val="00BE351F"/>
    <w:rsid w:val="00BE40B7"/>
    <w:rsid w:val="00BE4AB5"/>
    <w:rsid w:val="00BE4D2C"/>
    <w:rsid w:val="00BE517F"/>
    <w:rsid w:val="00BE5573"/>
    <w:rsid w:val="00BE5BED"/>
    <w:rsid w:val="00BE6587"/>
    <w:rsid w:val="00BE6BEB"/>
    <w:rsid w:val="00BE7F70"/>
    <w:rsid w:val="00BF011B"/>
    <w:rsid w:val="00BF1716"/>
    <w:rsid w:val="00BF17F9"/>
    <w:rsid w:val="00BF22AB"/>
    <w:rsid w:val="00BF27CC"/>
    <w:rsid w:val="00BF2D2A"/>
    <w:rsid w:val="00BF4BAF"/>
    <w:rsid w:val="00BF52FF"/>
    <w:rsid w:val="00BF57DB"/>
    <w:rsid w:val="00BF6C40"/>
    <w:rsid w:val="00BF7B13"/>
    <w:rsid w:val="00C00BF2"/>
    <w:rsid w:val="00C01498"/>
    <w:rsid w:val="00C02905"/>
    <w:rsid w:val="00C03E0B"/>
    <w:rsid w:val="00C04563"/>
    <w:rsid w:val="00C045AA"/>
    <w:rsid w:val="00C04867"/>
    <w:rsid w:val="00C04A23"/>
    <w:rsid w:val="00C04D2B"/>
    <w:rsid w:val="00C054AF"/>
    <w:rsid w:val="00C062F5"/>
    <w:rsid w:val="00C064D3"/>
    <w:rsid w:val="00C07C09"/>
    <w:rsid w:val="00C1175A"/>
    <w:rsid w:val="00C11E12"/>
    <w:rsid w:val="00C11E34"/>
    <w:rsid w:val="00C121B3"/>
    <w:rsid w:val="00C1222C"/>
    <w:rsid w:val="00C1654F"/>
    <w:rsid w:val="00C16B2A"/>
    <w:rsid w:val="00C2129F"/>
    <w:rsid w:val="00C22A58"/>
    <w:rsid w:val="00C22B5F"/>
    <w:rsid w:val="00C246BB"/>
    <w:rsid w:val="00C24E13"/>
    <w:rsid w:val="00C24F0B"/>
    <w:rsid w:val="00C2567F"/>
    <w:rsid w:val="00C25E09"/>
    <w:rsid w:val="00C25E9B"/>
    <w:rsid w:val="00C27CC9"/>
    <w:rsid w:val="00C3028D"/>
    <w:rsid w:val="00C30F97"/>
    <w:rsid w:val="00C319E0"/>
    <w:rsid w:val="00C3216B"/>
    <w:rsid w:val="00C322C2"/>
    <w:rsid w:val="00C335E1"/>
    <w:rsid w:val="00C337EF"/>
    <w:rsid w:val="00C34A17"/>
    <w:rsid w:val="00C35914"/>
    <w:rsid w:val="00C359CE"/>
    <w:rsid w:val="00C3628F"/>
    <w:rsid w:val="00C37CFA"/>
    <w:rsid w:val="00C41A4D"/>
    <w:rsid w:val="00C42077"/>
    <w:rsid w:val="00C421D3"/>
    <w:rsid w:val="00C43C4E"/>
    <w:rsid w:val="00C4447F"/>
    <w:rsid w:val="00C44F6E"/>
    <w:rsid w:val="00C46C82"/>
    <w:rsid w:val="00C476D2"/>
    <w:rsid w:val="00C50A86"/>
    <w:rsid w:val="00C55AFF"/>
    <w:rsid w:val="00C575AE"/>
    <w:rsid w:val="00C60A41"/>
    <w:rsid w:val="00C60DDC"/>
    <w:rsid w:val="00C60F62"/>
    <w:rsid w:val="00C62B6C"/>
    <w:rsid w:val="00C62D1E"/>
    <w:rsid w:val="00C6357A"/>
    <w:rsid w:val="00C67942"/>
    <w:rsid w:val="00C71FA1"/>
    <w:rsid w:val="00C72380"/>
    <w:rsid w:val="00C72BD3"/>
    <w:rsid w:val="00C748E8"/>
    <w:rsid w:val="00C74B17"/>
    <w:rsid w:val="00C74FD3"/>
    <w:rsid w:val="00C75621"/>
    <w:rsid w:val="00C75C3C"/>
    <w:rsid w:val="00C76697"/>
    <w:rsid w:val="00C77002"/>
    <w:rsid w:val="00C81C15"/>
    <w:rsid w:val="00C81DEC"/>
    <w:rsid w:val="00C8210D"/>
    <w:rsid w:val="00C827A2"/>
    <w:rsid w:val="00C829B3"/>
    <w:rsid w:val="00C82CB8"/>
    <w:rsid w:val="00C845C1"/>
    <w:rsid w:val="00C84C27"/>
    <w:rsid w:val="00C84E48"/>
    <w:rsid w:val="00C865B2"/>
    <w:rsid w:val="00C86627"/>
    <w:rsid w:val="00C86678"/>
    <w:rsid w:val="00C87002"/>
    <w:rsid w:val="00C873F9"/>
    <w:rsid w:val="00C923EE"/>
    <w:rsid w:val="00C95280"/>
    <w:rsid w:val="00C95D79"/>
    <w:rsid w:val="00C961E7"/>
    <w:rsid w:val="00C97BE7"/>
    <w:rsid w:val="00CA0F4A"/>
    <w:rsid w:val="00CA2B38"/>
    <w:rsid w:val="00CA3208"/>
    <w:rsid w:val="00CA345E"/>
    <w:rsid w:val="00CA366A"/>
    <w:rsid w:val="00CA4ACB"/>
    <w:rsid w:val="00CA4B7D"/>
    <w:rsid w:val="00CA58C0"/>
    <w:rsid w:val="00CA61E9"/>
    <w:rsid w:val="00CA7A0E"/>
    <w:rsid w:val="00CB008D"/>
    <w:rsid w:val="00CB0B6A"/>
    <w:rsid w:val="00CB0EE1"/>
    <w:rsid w:val="00CB10D5"/>
    <w:rsid w:val="00CB124F"/>
    <w:rsid w:val="00CB205D"/>
    <w:rsid w:val="00CB2D80"/>
    <w:rsid w:val="00CB4583"/>
    <w:rsid w:val="00CB56A4"/>
    <w:rsid w:val="00CB6312"/>
    <w:rsid w:val="00CB6944"/>
    <w:rsid w:val="00CB6EE3"/>
    <w:rsid w:val="00CB7900"/>
    <w:rsid w:val="00CB7DC0"/>
    <w:rsid w:val="00CB7F2A"/>
    <w:rsid w:val="00CC01E0"/>
    <w:rsid w:val="00CC04A1"/>
    <w:rsid w:val="00CC0684"/>
    <w:rsid w:val="00CC1149"/>
    <w:rsid w:val="00CC16EE"/>
    <w:rsid w:val="00CC299F"/>
    <w:rsid w:val="00CC29AC"/>
    <w:rsid w:val="00CC2BA4"/>
    <w:rsid w:val="00CC353C"/>
    <w:rsid w:val="00CC4109"/>
    <w:rsid w:val="00CC4D29"/>
    <w:rsid w:val="00CC5502"/>
    <w:rsid w:val="00CC6399"/>
    <w:rsid w:val="00CC6BB7"/>
    <w:rsid w:val="00CC765E"/>
    <w:rsid w:val="00CC7D23"/>
    <w:rsid w:val="00CC7E08"/>
    <w:rsid w:val="00CD04AA"/>
    <w:rsid w:val="00CD1E7B"/>
    <w:rsid w:val="00CD2FCB"/>
    <w:rsid w:val="00CD3310"/>
    <w:rsid w:val="00CD5092"/>
    <w:rsid w:val="00CD5920"/>
    <w:rsid w:val="00CD62DE"/>
    <w:rsid w:val="00CE024C"/>
    <w:rsid w:val="00CE0589"/>
    <w:rsid w:val="00CE0F07"/>
    <w:rsid w:val="00CE101C"/>
    <w:rsid w:val="00CE1CB2"/>
    <w:rsid w:val="00CE25DC"/>
    <w:rsid w:val="00CE2B79"/>
    <w:rsid w:val="00CE3896"/>
    <w:rsid w:val="00CE66AB"/>
    <w:rsid w:val="00CE6C7F"/>
    <w:rsid w:val="00CF0800"/>
    <w:rsid w:val="00CF09ED"/>
    <w:rsid w:val="00CF2DF0"/>
    <w:rsid w:val="00CF304F"/>
    <w:rsid w:val="00CF3788"/>
    <w:rsid w:val="00CF3822"/>
    <w:rsid w:val="00CF3AC4"/>
    <w:rsid w:val="00CF5BE0"/>
    <w:rsid w:val="00D008BB"/>
    <w:rsid w:val="00D011EB"/>
    <w:rsid w:val="00D04913"/>
    <w:rsid w:val="00D05834"/>
    <w:rsid w:val="00D07F52"/>
    <w:rsid w:val="00D10167"/>
    <w:rsid w:val="00D10373"/>
    <w:rsid w:val="00D1169F"/>
    <w:rsid w:val="00D11F41"/>
    <w:rsid w:val="00D129B0"/>
    <w:rsid w:val="00D12D18"/>
    <w:rsid w:val="00D1419F"/>
    <w:rsid w:val="00D141DC"/>
    <w:rsid w:val="00D158E0"/>
    <w:rsid w:val="00D15ABF"/>
    <w:rsid w:val="00D1614C"/>
    <w:rsid w:val="00D16E0C"/>
    <w:rsid w:val="00D16F44"/>
    <w:rsid w:val="00D171BD"/>
    <w:rsid w:val="00D17756"/>
    <w:rsid w:val="00D17DD9"/>
    <w:rsid w:val="00D17F5C"/>
    <w:rsid w:val="00D217D8"/>
    <w:rsid w:val="00D23649"/>
    <w:rsid w:val="00D23C93"/>
    <w:rsid w:val="00D23EFA"/>
    <w:rsid w:val="00D2504F"/>
    <w:rsid w:val="00D253F9"/>
    <w:rsid w:val="00D257DA"/>
    <w:rsid w:val="00D25FBC"/>
    <w:rsid w:val="00D2737C"/>
    <w:rsid w:val="00D27BB7"/>
    <w:rsid w:val="00D30B97"/>
    <w:rsid w:val="00D31026"/>
    <w:rsid w:val="00D31169"/>
    <w:rsid w:val="00D31BD8"/>
    <w:rsid w:val="00D335AA"/>
    <w:rsid w:val="00D33D25"/>
    <w:rsid w:val="00D3492C"/>
    <w:rsid w:val="00D349B8"/>
    <w:rsid w:val="00D34B90"/>
    <w:rsid w:val="00D35205"/>
    <w:rsid w:val="00D36F26"/>
    <w:rsid w:val="00D377C9"/>
    <w:rsid w:val="00D4244A"/>
    <w:rsid w:val="00D44A40"/>
    <w:rsid w:val="00D44B12"/>
    <w:rsid w:val="00D44DAA"/>
    <w:rsid w:val="00D45107"/>
    <w:rsid w:val="00D4567F"/>
    <w:rsid w:val="00D45D27"/>
    <w:rsid w:val="00D45DFB"/>
    <w:rsid w:val="00D463E9"/>
    <w:rsid w:val="00D46891"/>
    <w:rsid w:val="00D47157"/>
    <w:rsid w:val="00D47DE0"/>
    <w:rsid w:val="00D5380B"/>
    <w:rsid w:val="00D544E2"/>
    <w:rsid w:val="00D560FD"/>
    <w:rsid w:val="00D573D3"/>
    <w:rsid w:val="00D6091E"/>
    <w:rsid w:val="00D61821"/>
    <w:rsid w:val="00D62182"/>
    <w:rsid w:val="00D625B6"/>
    <w:rsid w:val="00D63A87"/>
    <w:rsid w:val="00D63F80"/>
    <w:rsid w:val="00D64AEA"/>
    <w:rsid w:val="00D64EA3"/>
    <w:rsid w:val="00D64F3D"/>
    <w:rsid w:val="00D65355"/>
    <w:rsid w:val="00D70077"/>
    <w:rsid w:val="00D70F3B"/>
    <w:rsid w:val="00D712E4"/>
    <w:rsid w:val="00D71A52"/>
    <w:rsid w:val="00D71EB2"/>
    <w:rsid w:val="00D7430F"/>
    <w:rsid w:val="00D74628"/>
    <w:rsid w:val="00D760F2"/>
    <w:rsid w:val="00D76C1F"/>
    <w:rsid w:val="00D77A39"/>
    <w:rsid w:val="00D77C02"/>
    <w:rsid w:val="00D81145"/>
    <w:rsid w:val="00D81B43"/>
    <w:rsid w:val="00D81E90"/>
    <w:rsid w:val="00D828FC"/>
    <w:rsid w:val="00D86A6E"/>
    <w:rsid w:val="00D873D0"/>
    <w:rsid w:val="00D877B3"/>
    <w:rsid w:val="00D877CD"/>
    <w:rsid w:val="00D8780F"/>
    <w:rsid w:val="00D91883"/>
    <w:rsid w:val="00D92248"/>
    <w:rsid w:val="00D92507"/>
    <w:rsid w:val="00D92F96"/>
    <w:rsid w:val="00D946C3"/>
    <w:rsid w:val="00D95C8B"/>
    <w:rsid w:val="00D96084"/>
    <w:rsid w:val="00D96982"/>
    <w:rsid w:val="00D96E21"/>
    <w:rsid w:val="00DA12E4"/>
    <w:rsid w:val="00DA2C32"/>
    <w:rsid w:val="00DA3351"/>
    <w:rsid w:val="00DA4A03"/>
    <w:rsid w:val="00DA541B"/>
    <w:rsid w:val="00DA61A5"/>
    <w:rsid w:val="00DA6201"/>
    <w:rsid w:val="00DB089E"/>
    <w:rsid w:val="00DB334C"/>
    <w:rsid w:val="00DB4CEA"/>
    <w:rsid w:val="00DB4E5A"/>
    <w:rsid w:val="00DB4EE9"/>
    <w:rsid w:val="00DB55C9"/>
    <w:rsid w:val="00DB77F8"/>
    <w:rsid w:val="00DC0BD0"/>
    <w:rsid w:val="00DC0EEC"/>
    <w:rsid w:val="00DC1FB9"/>
    <w:rsid w:val="00DC2E54"/>
    <w:rsid w:val="00DC3517"/>
    <w:rsid w:val="00DC36E1"/>
    <w:rsid w:val="00DC4264"/>
    <w:rsid w:val="00DC4551"/>
    <w:rsid w:val="00DC4B42"/>
    <w:rsid w:val="00DC59F4"/>
    <w:rsid w:val="00DC6574"/>
    <w:rsid w:val="00DC7EC4"/>
    <w:rsid w:val="00DD0741"/>
    <w:rsid w:val="00DD0B3D"/>
    <w:rsid w:val="00DD1D61"/>
    <w:rsid w:val="00DD213C"/>
    <w:rsid w:val="00DD25AA"/>
    <w:rsid w:val="00DD3C73"/>
    <w:rsid w:val="00DD462E"/>
    <w:rsid w:val="00DD543E"/>
    <w:rsid w:val="00DD54E9"/>
    <w:rsid w:val="00DD57F9"/>
    <w:rsid w:val="00DD65E5"/>
    <w:rsid w:val="00DD6D95"/>
    <w:rsid w:val="00DD7515"/>
    <w:rsid w:val="00DD7663"/>
    <w:rsid w:val="00DE0088"/>
    <w:rsid w:val="00DE0386"/>
    <w:rsid w:val="00DE0440"/>
    <w:rsid w:val="00DE104E"/>
    <w:rsid w:val="00DE161E"/>
    <w:rsid w:val="00DE171D"/>
    <w:rsid w:val="00DE1889"/>
    <w:rsid w:val="00DE1982"/>
    <w:rsid w:val="00DE1A1C"/>
    <w:rsid w:val="00DE1CB5"/>
    <w:rsid w:val="00DE2401"/>
    <w:rsid w:val="00DE2D97"/>
    <w:rsid w:val="00DE3AA4"/>
    <w:rsid w:val="00DE4646"/>
    <w:rsid w:val="00DE4C10"/>
    <w:rsid w:val="00DE500C"/>
    <w:rsid w:val="00DE52E0"/>
    <w:rsid w:val="00DE65B3"/>
    <w:rsid w:val="00DF038B"/>
    <w:rsid w:val="00DF0D46"/>
    <w:rsid w:val="00DF0F80"/>
    <w:rsid w:val="00DF24AD"/>
    <w:rsid w:val="00DF402F"/>
    <w:rsid w:val="00DF5EAC"/>
    <w:rsid w:val="00E00374"/>
    <w:rsid w:val="00E00BE6"/>
    <w:rsid w:val="00E01C82"/>
    <w:rsid w:val="00E01D0A"/>
    <w:rsid w:val="00E0572B"/>
    <w:rsid w:val="00E06440"/>
    <w:rsid w:val="00E11F67"/>
    <w:rsid w:val="00E12A69"/>
    <w:rsid w:val="00E139F5"/>
    <w:rsid w:val="00E13A2B"/>
    <w:rsid w:val="00E13E58"/>
    <w:rsid w:val="00E145CB"/>
    <w:rsid w:val="00E15225"/>
    <w:rsid w:val="00E1529B"/>
    <w:rsid w:val="00E1623D"/>
    <w:rsid w:val="00E167A6"/>
    <w:rsid w:val="00E16886"/>
    <w:rsid w:val="00E16A3C"/>
    <w:rsid w:val="00E16CC8"/>
    <w:rsid w:val="00E17D4E"/>
    <w:rsid w:val="00E20B6E"/>
    <w:rsid w:val="00E21ED5"/>
    <w:rsid w:val="00E22002"/>
    <w:rsid w:val="00E225E4"/>
    <w:rsid w:val="00E228F5"/>
    <w:rsid w:val="00E24166"/>
    <w:rsid w:val="00E24464"/>
    <w:rsid w:val="00E24A9A"/>
    <w:rsid w:val="00E252FA"/>
    <w:rsid w:val="00E312C3"/>
    <w:rsid w:val="00E31B0E"/>
    <w:rsid w:val="00E337EE"/>
    <w:rsid w:val="00E33F2A"/>
    <w:rsid w:val="00E36382"/>
    <w:rsid w:val="00E3642D"/>
    <w:rsid w:val="00E372DC"/>
    <w:rsid w:val="00E40F7C"/>
    <w:rsid w:val="00E41070"/>
    <w:rsid w:val="00E423AB"/>
    <w:rsid w:val="00E4249C"/>
    <w:rsid w:val="00E42604"/>
    <w:rsid w:val="00E429C1"/>
    <w:rsid w:val="00E43B72"/>
    <w:rsid w:val="00E444B0"/>
    <w:rsid w:val="00E44A75"/>
    <w:rsid w:val="00E45FA2"/>
    <w:rsid w:val="00E468E4"/>
    <w:rsid w:val="00E47749"/>
    <w:rsid w:val="00E47F07"/>
    <w:rsid w:val="00E501DD"/>
    <w:rsid w:val="00E50B88"/>
    <w:rsid w:val="00E511DB"/>
    <w:rsid w:val="00E52089"/>
    <w:rsid w:val="00E521DD"/>
    <w:rsid w:val="00E53701"/>
    <w:rsid w:val="00E54B66"/>
    <w:rsid w:val="00E569F2"/>
    <w:rsid w:val="00E57C55"/>
    <w:rsid w:val="00E617E3"/>
    <w:rsid w:val="00E61899"/>
    <w:rsid w:val="00E618CE"/>
    <w:rsid w:val="00E61FFA"/>
    <w:rsid w:val="00E6225F"/>
    <w:rsid w:val="00E6392B"/>
    <w:rsid w:val="00E63E79"/>
    <w:rsid w:val="00E6569F"/>
    <w:rsid w:val="00E66EA6"/>
    <w:rsid w:val="00E671DF"/>
    <w:rsid w:val="00E67B72"/>
    <w:rsid w:val="00E707DA"/>
    <w:rsid w:val="00E70919"/>
    <w:rsid w:val="00E7230A"/>
    <w:rsid w:val="00E72840"/>
    <w:rsid w:val="00E72AE1"/>
    <w:rsid w:val="00E72DC0"/>
    <w:rsid w:val="00E72FF2"/>
    <w:rsid w:val="00E75D9E"/>
    <w:rsid w:val="00E800F2"/>
    <w:rsid w:val="00E80EF3"/>
    <w:rsid w:val="00E859CE"/>
    <w:rsid w:val="00E86687"/>
    <w:rsid w:val="00E87561"/>
    <w:rsid w:val="00E90069"/>
    <w:rsid w:val="00E905FA"/>
    <w:rsid w:val="00E91DA8"/>
    <w:rsid w:val="00E91F0F"/>
    <w:rsid w:val="00E92CEE"/>
    <w:rsid w:val="00E932FD"/>
    <w:rsid w:val="00E939C8"/>
    <w:rsid w:val="00E94017"/>
    <w:rsid w:val="00E9606F"/>
    <w:rsid w:val="00E96649"/>
    <w:rsid w:val="00E96B91"/>
    <w:rsid w:val="00E96EC6"/>
    <w:rsid w:val="00E97185"/>
    <w:rsid w:val="00E97FD2"/>
    <w:rsid w:val="00EA1193"/>
    <w:rsid w:val="00EA142D"/>
    <w:rsid w:val="00EA1D9C"/>
    <w:rsid w:val="00EA25EC"/>
    <w:rsid w:val="00EA4A4E"/>
    <w:rsid w:val="00EA5935"/>
    <w:rsid w:val="00EA5FF3"/>
    <w:rsid w:val="00EA6470"/>
    <w:rsid w:val="00EB075D"/>
    <w:rsid w:val="00EB0C3C"/>
    <w:rsid w:val="00EB116A"/>
    <w:rsid w:val="00EB1C86"/>
    <w:rsid w:val="00EB1DB3"/>
    <w:rsid w:val="00EB1E21"/>
    <w:rsid w:val="00EB2EF4"/>
    <w:rsid w:val="00EB38B0"/>
    <w:rsid w:val="00EB3CCB"/>
    <w:rsid w:val="00EB54F4"/>
    <w:rsid w:val="00EB6913"/>
    <w:rsid w:val="00EB71CD"/>
    <w:rsid w:val="00EB7202"/>
    <w:rsid w:val="00EC1217"/>
    <w:rsid w:val="00EC2496"/>
    <w:rsid w:val="00EC2A00"/>
    <w:rsid w:val="00EC59F4"/>
    <w:rsid w:val="00EC666E"/>
    <w:rsid w:val="00EC68CB"/>
    <w:rsid w:val="00ED05E1"/>
    <w:rsid w:val="00ED1DC0"/>
    <w:rsid w:val="00ED20FE"/>
    <w:rsid w:val="00ED23DF"/>
    <w:rsid w:val="00ED2E32"/>
    <w:rsid w:val="00ED58EE"/>
    <w:rsid w:val="00ED79FA"/>
    <w:rsid w:val="00EE04A8"/>
    <w:rsid w:val="00EE1490"/>
    <w:rsid w:val="00EE1B1C"/>
    <w:rsid w:val="00EE1D6A"/>
    <w:rsid w:val="00EE299A"/>
    <w:rsid w:val="00EE323F"/>
    <w:rsid w:val="00EE4C20"/>
    <w:rsid w:val="00EE545E"/>
    <w:rsid w:val="00EF00F9"/>
    <w:rsid w:val="00EF0466"/>
    <w:rsid w:val="00EF351F"/>
    <w:rsid w:val="00EF3C90"/>
    <w:rsid w:val="00EF4BD9"/>
    <w:rsid w:val="00EF576F"/>
    <w:rsid w:val="00EF57E7"/>
    <w:rsid w:val="00EF632E"/>
    <w:rsid w:val="00EF67EA"/>
    <w:rsid w:val="00EF7100"/>
    <w:rsid w:val="00EF7366"/>
    <w:rsid w:val="00EF7B10"/>
    <w:rsid w:val="00F00AC8"/>
    <w:rsid w:val="00F00B1D"/>
    <w:rsid w:val="00F00BE0"/>
    <w:rsid w:val="00F00EF4"/>
    <w:rsid w:val="00F01531"/>
    <w:rsid w:val="00F03202"/>
    <w:rsid w:val="00F0347A"/>
    <w:rsid w:val="00F034DF"/>
    <w:rsid w:val="00F03C0E"/>
    <w:rsid w:val="00F03FA4"/>
    <w:rsid w:val="00F04B2F"/>
    <w:rsid w:val="00F0551F"/>
    <w:rsid w:val="00F056C4"/>
    <w:rsid w:val="00F05D97"/>
    <w:rsid w:val="00F06809"/>
    <w:rsid w:val="00F075C3"/>
    <w:rsid w:val="00F07645"/>
    <w:rsid w:val="00F07799"/>
    <w:rsid w:val="00F114EC"/>
    <w:rsid w:val="00F11641"/>
    <w:rsid w:val="00F11701"/>
    <w:rsid w:val="00F129C0"/>
    <w:rsid w:val="00F13981"/>
    <w:rsid w:val="00F20ED2"/>
    <w:rsid w:val="00F210A4"/>
    <w:rsid w:val="00F22FF3"/>
    <w:rsid w:val="00F23F66"/>
    <w:rsid w:val="00F24D54"/>
    <w:rsid w:val="00F25603"/>
    <w:rsid w:val="00F25647"/>
    <w:rsid w:val="00F25876"/>
    <w:rsid w:val="00F26FDD"/>
    <w:rsid w:val="00F30501"/>
    <w:rsid w:val="00F308A8"/>
    <w:rsid w:val="00F309AE"/>
    <w:rsid w:val="00F3156C"/>
    <w:rsid w:val="00F316DE"/>
    <w:rsid w:val="00F31739"/>
    <w:rsid w:val="00F3448C"/>
    <w:rsid w:val="00F35EE5"/>
    <w:rsid w:val="00F36B91"/>
    <w:rsid w:val="00F36E27"/>
    <w:rsid w:val="00F377B1"/>
    <w:rsid w:val="00F37B72"/>
    <w:rsid w:val="00F4217A"/>
    <w:rsid w:val="00F42DE2"/>
    <w:rsid w:val="00F4360F"/>
    <w:rsid w:val="00F43C90"/>
    <w:rsid w:val="00F4413F"/>
    <w:rsid w:val="00F454E6"/>
    <w:rsid w:val="00F4550F"/>
    <w:rsid w:val="00F4559B"/>
    <w:rsid w:val="00F45CB2"/>
    <w:rsid w:val="00F46F41"/>
    <w:rsid w:val="00F4731D"/>
    <w:rsid w:val="00F5002D"/>
    <w:rsid w:val="00F51FBC"/>
    <w:rsid w:val="00F523C0"/>
    <w:rsid w:val="00F52E46"/>
    <w:rsid w:val="00F5476B"/>
    <w:rsid w:val="00F54A8D"/>
    <w:rsid w:val="00F55E68"/>
    <w:rsid w:val="00F5609C"/>
    <w:rsid w:val="00F6037D"/>
    <w:rsid w:val="00F611AE"/>
    <w:rsid w:val="00F6235D"/>
    <w:rsid w:val="00F62481"/>
    <w:rsid w:val="00F64E4C"/>
    <w:rsid w:val="00F65520"/>
    <w:rsid w:val="00F65898"/>
    <w:rsid w:val="00F66F63"/>
    <w:rsid w:val="00F67092"/>
    <w:rsid w:val="00F671CC"/>
    <w:rsid w:val="00F70A81"/>
    <w:rsid w:val="00F7155D"/>
    <w:rsid w:val="00F719C7"/>
    <w:rsid w:val="00F723C7"/>
    <w:rsid w:val="00F72AFE"/>
    <w:rsid w:val="00F734F3"/>
    <w:rsid w:val="00F73687"/>
    <w:rsid w:val="00F75C82"/>
    <w:rsid w:val="00F8006F"/>
    <w:rsid w:val="00F81772"/>
    <w:rsid w:val="00F82BCD"/>
    <w:rsid w:val="00F8316F"/>
    <w:rsid w:val="00F83222"/>
    <w:rsid w:val="00F85C9A"/>
    <w:rsid w:val="00F85E13"/>
    <w:rsid w:val="00F85FC7"/>
    <w:rsid w:val="00F8657D"/>
    <w:rsid w:val="00F87075"/>
    <w:rsid w:val="00F87228"/>
    <w:rsid w:val="00F90768"/>
    <w:rsid w:val="00F9124E"/>
    <w:rsid w:val="00F92002"/>
    <w:rsid w:val="00F92A06"/>
    <w:rsid w:val="00F93A5B"/>
    <w:rsid w:val="00F93C03"/>
    <w:rsid w:val="00F94764"/>
    <w:rsid w:val="00F951D7"/>
    <w:rsid w:val="00F966ED"/>
    <w:rsid w:val="00F9692F"/>
    <w:rsid w:val="00F96CFF"/>
    <w:rsid w:val="00F9723A"/>
    <w:rsid w:val="00FA09F3"/>
    <w:rsid w:val="00FA0FAA"/>
    <w:rsid w:val="00FA1304"/>
    <w:rsid w:val="00FA1C04"/>
    <w:rsid w:val="00FA2501"/>
    <w:rsid w:val="00FA2683"/>
    <w:rsid w:val="00FA400F"/>
    <w:rsid w:val="00FA435E"/>
    <w:rsid w:val="00FA4650"/>
    <w:rsid w:val="00FA6752"/>
    <w:rsid w:val="00FB0AC7"/>
    <w:rsid w:val="00FB1464"/>
    <w:rsid w:val="00FB1C68"/>
    <w:rsid w:val="00FB1D66"/>
    <w:rsid w:val="00FB2CFA"/>
    <w:rsid w:val="00FB492A"/>
    <w:rsid w:val="00FB50FA"/>
    <w:rsid w:val="00FB5162"/>
    <w:rsid w:val="00FB52A7"/>
    <w:rsid w:val="00FB5FC9"/>
    <w:rsid w:val="00FB620F"/>
    <w:rsid w:val="00FC01E6"/>
    <w:rsid w:val="00FC04E8"/>
    <w:rsid w:val="00FC0581"/>
    <w:rsid w:val="00FC06E6"/>
    <w:rsid w:val="00FC0EDB"/>
    <w:rsid w:val="00FC1068"/>
    <w:rsid w:val="00FC144D"/>
    <w:rsid w:val="00FC168A"/>
    <w:rsid w:val="00FC27D8"/>
    <w:rsid w:val="00FC2842"/>
    <w:rsid w:val="00FC3998"/>
    <w:rsid w:val="00FC3BBF"/>
    <w:rsid w:val="00FC4737"/>
    <w:rsid w:val="00FC4DAF"/>
    <w:rsid w:val="00FC5C4D"/>
    <w:rsid w:val="00FC5D0D"/>
    <w:rsid w:val="00FC7299"/>
    <w:rsid w:val="00FD0F78"/>
    <w:rsid w:val="00FD35F5"/>
    <w:rsid w:val="00FD42E1"/>
    <w:rsid w:val="00FD4336"/>
    <w:rsid w:val="00FD592D"/>
    <w:rsid w:val="00FD6201"/>
    <w:rsid w:val="00FD6B6D"/>
    <w:rsid w:val="00FD6CEA"/>
    <w:rsid w:val="00FD708A"/>
    <w:rsid w:val="00FD7679"/>
    <w:rsid w:val="00FE179E"/>
    <w:rsid w:val="00FE1CC6"/>
    <w:rsid w:val="00FE2187"/>
    <w:rsid w:val="00FE2A95"/>
    <w:rsid w:val="00FE4332"/>
    <w:rsid w:val="00FE441A"/>
    <w:rsid w:val="00FE5514"/>
    <w:rsid w:val="00FE5FEA"/>
    <w:rsid w:val="00FE67FF"/>
    <w:rsid w:val="00FF1E81"/>
    <w:rsid w:val="00FF2759"/>
    <w:rsid w:val="00FF3B95"/>
    <w:rsid w:val="00FF3C5B"/>
    <w:rsid w:val="00FF3C89"/>
    <w:rsid w:val="00FF3DD9"/>
    <w:rsid w:val="00FF6840"/>
    <w:rsid w:val="00FF73AE"/>
    <w:rsid w:val="00FF775A"/>
    <w:rsid w:val="00FF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E0D22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2B362C"/>
    <w:rPr>
      <w:rFonts w:ascii="Arial" w:eastAsia="Times New Roman" w:hAnsi="Arial"/>
      <w:sz w:val="24"/>
      <w:szCs w:val="24"/>
      <w:lang w:eastAsia="en-US"/>
    </w:rPr>
  </w:style>
  <w:style w:type="paragraph" w:styleId="1">
    <w:name w:val="heading 1"/>
    <w:basedOn w:val="a1"/>
    <w:next w:val="a1"/>
    <w:link w:val="1Char"/>
    <w:qFormat/>
    <w:rsid w:val="002B362C"/>
    <w:pPr>
      <w:keepNext/>
      <w:numPr>
        <w:numId w:val="1"/>
      </w:numPr>
      <w:spacing w:before="240" w:after="60"/>
      <w:outlineLvl w:val="0"/>
    </w:pPr>
    <w:rPr>
      <w:rFonts w:cs="Arial"/>
      <w:b/>
      <w:bCs/>
      <w:color w:val="002B7F"/>
      <w:kern w:val="32"/>
      <w:sz w:val="36"/>
      <w:szCs w:val="32"/>
    </w:rPr>
  </w:style>
  <w:style w:type="paragraph" w:styleId="2">
    <w:name w:val="heading 2"/>
    <w:basedOn w:val="a1"/>
    <w:next w:val="a1"/>
    <w:qFormat/>
    <w:rsid w:val="002B362C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color w:val="002B7F"/>
      <w:sz w:val="32"/>
      <w:szCs w:val="28"/>
    </w:rPr>
  </w:style>
  <w:style w:type="paragraph" w:styleId="3">
    <w:name w:val="heading 3"/>
    <w:basedOn w:val="a1"/>
    <w:next w:val="a1"/>
    <w:qFormat/>
    <w:rsid w:val="002B362C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color w:val="002B7F"/>
      <w:sz w:val="28"/>
      <w:szCs w:val="26"/>
    </w:rPr>
  </w:style>
  <w:style w:type="paragraph" w:styleId="4">
    <w:name w:val="heading 4"/>
    <w:basedOn w:val="a1"/>
    <w:next w:val="a1"/>
    <w:qFormat/>
    <w:rsid w:val="002B362C"/>
    <w:pPr>
      <w:keepNext/>
      <w:numPr>
        <w:ilvl w:val="3"/>
        <w:numId w:val="1"/>
      </w:numPr>
      <w:spacing w:before="240" w:after="60"/>
      <w:outlineLvl w:val="3"/>
    </w:pPr>
    <w:rPr>
      <w:b/>
      <w:bCs/>
      <w:color w:val="002B7F"/>
      <w:sz w:val="28"/>
      <w:szCs w:val="28"/>
    </w:rPr>
  </w:style>
  <w:style w:type="paragraph" w:styleId="5">
    <w:name w:val="heading 5"/>
    <w:basedOn w:val="a1"/>
    <w:next w:val="a1"/>
    <w:qFormat/>
    <w:rsid w:val="000C202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32"/>
      <w:szCs w:val="26"/>
    </w:rPr>
  </w:style>
  <w:style w:type="paragraph" w:styleId="6">
    <w:name w:val="heading 6"/>
    <w:basedOn w:val="a1"/>
    <w:next w:val="a1"/>
    <w:qFormat/>
    <w:rsid w:val="002B362C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7">
    <w:name w:val="heading 7"/>
    <w:basedOn w:val="a1"/>
    <w:next w:val="a1"/>
    <w:qFormat/>
    <w:rsid w:val="002B362C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8">
    <w:name w:val="heading 8"/>
    <w:basedOn w:val="a1"/>
    <w:next w:val="a1"/>
    <w:qFormat/>
    <w:rsid w:val="002B362C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9">
    <w:name w:val="heading 9"/>
    <w:basedOn w:val="a1"/>
    <w:next w:val="a1"/>
    <w:qFormat/>
    <w:rsid w:val="002B362C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Char"/>
    <w:rsid w:val="002B362C"/>
    <w:pPr>
      <w:spacing w:after="120"/>
    </w:pPr>
  </w:style>
  <w:style w:type="character" w:customStyle="1" w:styleId="Char">
    <w:name w:val="正文文本 Char"/>
    <w:link w:val="a5"/>
    <w:rsid w:val="002B362C"/>
    <w:rPr>
      <w:rFonts w:ascii="Arial" w:hAnsi="Arial"/>
      <w:sz w:val="24"/>
      <w:szCs w:val="24"/>
      <w:lang w:val="en-US" w:eastAsia="en-US" w:bidi="ar-SA"/>
    </w:rPr>
  </w:style>
  <w:style w:type="paragraph" w:styleId="a6">
    <w:name w:val="header"/>
    <w:basedOn w:val="a1"/>
    <w:rsid w:val="002B362C"/>
    <w:pPr>
      <w:tabs>
        <w:tab w:val="center" w:pos="4320"/>
        <w:tab w:val="right" w:pos="8640"/>
      </w:tabs>
    </w:pPr>
    <w:rPr>
      <w:b/>
      <w:sz w:val="20"/>
    </w:rPr>
  </w:style>
  <w:style w:type="paragraph" w:styleId="a7">
    <w:name w:val="Note Heading"/>
    <w:basedOn w:val="a1"/>
    <w:next w:val="a1"/>
    <w:link w:val="Char0"/>
    <w:rsid w:val="002B362C"/>
    <w:pPr>
      <w:spacing w:after="120"/>
    </w:pPr>
  </w:style>
  <w:style w:type="paragraph" w:styleId="a8">
    <w:name w:val="footer"/>
    <w:basedOn w:val="a1"/>
    <w:rsid w:val="002B362C"/>
    <w:pPr>
      <w:tabs>
        <w:tab w:val="center" w:pos="5760"/>
        <w:tab w:val="right" w:pos="10080"/>
      </w:tabs>
    </w:pPr>
    <w:rPr>
      <w:b/>
      <w:i/>
      <w:sz w:val="20"/>
    </w:rPr>
  </w:style>
  <w:style w:type="paragraph" w:styleId="a9">
    <w:name w:val="Title"/>
    <w:basedOn w:val="a1"/>
    <w:qFormat/>
    <w:rsid w:val="002B362C"/>
    <w:pPr>
      <w:spacing w:before="240" w:after="60"/>
      <w:jc w:val="center"/>
    </w:pPr>
    <w:rPr>
      <w:rFonts w:cs="Arial"/>
      <w:b/>
      <w:bCs/>
      <w:color w:val="008000"/>
      <w:kern w:val="28"/>
      <w:sz w:val="40"/>
      <w:szCs w:val="32"/>
    </w:rPr>
  </w:style>
  <w:style w:type="paragraph" w:styleId="aa">
    <w:name w:val="Subtitle"/>
    <w:basedOn w:val="a1"/>
    <w:qFormat/>
    <w:rsid w:val="002B362C"/>
    <w:pPr>
      <w:spacing w:after="60"/>
      <w:jc w:val="center"/>
    </w:pPr>
    <w:rPr>
      <w:rFonts w:cs="Arial"/>
      <w:b/>
      <w:sz w:val="36"/>
    </w:rPr>
  </w:style>
  <w:style w:type="character" w:styleId="ab">
    <w:name w:val="page number"/>
    <w:basedOn w:val="a2"/>
    <w:rsid w:val="002B362C"/>
  </w:style>
  <w:style w:type="paragraph" w:styleId="10">
    <w:name w:val="toc 1"/>
    <w:basedOn w:val="a1"/>
    <w:next w:val="a1"/>
    <w:autoRedefine/>
    <w:uiPriority w:val="39"/>
    <w:rsid w:val="002B362C"/>
    <w:pPr>
      <w:tabs>
        <w:tab w:val="left" w:pos="480"/>
        <w:tab w:val="right" w:leader="dot" w:pos="10070"/>
      </w:tabs>
    </w:pPr>
    <w:rPr>
      <w:b/>
    </w:rPr>
  </w:style>
  <w:style w:type="character" w:styleId="ac">
    <w:name w:val="Hyperlink"/>
    <w:uiPriority w:val="99"/>
    <w:rsid w:val="002B362C"/>
    <w:rPr>
      <w:color w:val="0000FF"/>
      <w:u w:val="single"/>
    </w:rPr>
  </w:style>
  <w:style w:type="table" w:styleId="ad">
    <w:name w:val="Table Grid"/>
    <w:basedOn w:val="a3"/>
    <w:rsid w:val="002B362C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BeforeSpace">
    <w:name w:val="Table Before Space"/>
    <w:basedOn w:val="a1"/>
    <w:locked/>
    <w:rsid w:val="002B362C"/>
    <w:rPr>
      <w:rFonts w:cs="Arial"/>
      <w:sz w:val="16"/>
    </w:rPr>
  </w:style>
  <w:style w:type="paragraph" w:customStyle="1" w:styleId="TableColumnHeading">
    <w:name w:val="Table Column Heading"/>
    <w:basedOn w:val="a5"/>
    <w:locked/>
    <w:rsid w:val="002B362C"/>
    <w:pPr>
      <w:jc w:val="center"/>
    </w:pPr>
    <w:rPr>
      <w:b/>
    </w:rPr>
  </w:style>
  <w:style w:type="paragraph" w:customStyle="1" w:styleId="TableBodyText">
    <w:name w:val="Table Body Text"/>
    <w:basedOn w:val="a5"/>
    <w:locked/>
    <w:rsid w:val="002B362C"/>
    <w:pPr>
      <w:spacing w:before="120" w:after="240"/>
    </w:pPr>
    <w:rPr>
      <w:sz w:val="22"/>
    </w:rPr>
  </w:style>
  <w:style w:type="paragraph" w:customStyle="1" w:styleId="Instructional">
    <w:name w:val="Instructional"/>
    <w:basedOn w:val="a7"/>
    <w:link w:val="InstructionalChar"/>
    <w:qFormat/>
    <w:rsid w:val="00723DC9"/>
    <w:rPr>
      <w:color w:val="0000FF"/>
    </w:rPr>
  </w:style>
  <w:style w:type="paragraph" w:styleId="a">
    <w:name w:val="List Bullet"/>
    <w:basedOn w:val="a1"/>
    <w:rsid w:val="008F3503"/>
    <w:pPr>
      <w:numPr>
        <w:numId w:val="2"/>
      </w:numPr>
      <w:spacing w:before="120" w:after="120"/>
    </w:pPr>
  </w:style>
  <w:style w:type="character" w:customStyle="1" w:styleId="Char0">
    <w:name w:val="注释标题 Char"/>
    <w:link w:val="a7"/>
    <w:rsid w:val="00723DC9"/>
    <w:rPr>
      <w:rFonts w:ascii="Arial" w:eastAsia="Times New Roman" w:hAnsi="Arial"/>
      <w:sz w:val="24"/>
      <w:szCs w:val="24"/>
    </w:rPr>
  </w:style>
  <w:style w:type="character" w:customStyle="1" w:styleId="InstructionalChar">
    <w:name w:val="Instructional Char"/>
    <w:link w:val="Instructional"/>
    <w:rsid w:val="00723DC9"/>
    <w:rPr>
      <w:rFonts w:ascii="Arial" w:eastAsia="Times New Roman" w:hAnsi="Arial"/>
      <w:color w:val="0000FF"/>
      <w:sz w:val="24"/>
      <w:szCs w:val="24"/>
    </w:rPr>
  </w:style>
  <w:style w:type="paragraph" w:styleId="20">
    <w:name w:val="toc 2"/>
    <w:basedOn w:val="a1"/>
    <w:next w:val="a1"/>
    <w:autoRedefine/>
    <w:uiPriority w:val="39"/>
    <w:rsid w:val="008F3503"/>
    <w:pPr>
      <w:ind w:left="240"/>
    </w:pPr>
  </w:style>
  <w:style w:type="paragraph" w:styleId="30">
    <w:name w:val="toc 3"/>
    <w:basedOn w:val="a1"/>
    <w:next w:val="a1"/>
    <w:autoRedefine/>
    <w:uiPriority w:val="39"/>
    <w:rsid w:val="008F3503"/>
    <w:pPr>
      <w:ind w:left="480"/>
    </w:pPr>
  </w:style>
  <w:style w:type="paragraph" w:styleId="ae">
    <w:name w:val="Balloon Text"/>
    <w:basedOn w:val="a1"/>
    <w:link w:val="Char1"/>
    <w:rsid w:val="00E06440"/>
    <w:rPr>
      <w:rFonts w:ascii="Tahoma" w:hAnsi="Tahoma" w:cs="Tahoma"/>
      <w:sz w:val="16"/>
      <w:szCs w:val="16"/>
    </w:rPr>
  </w:style>
  <w:style w:type="character" w:customStyle="1" w:styleId="Char1">
    <w:name w:val="批注框文本 Char"/>
    <w:link w:val="ae"/>
    <w:rsid w:val="00E06440"/>
    <w:rPr>
      <w:rFonts w:ascii="Tahoma" w:eastAsia="Times New Roman" w:hAnsi="Tahoma" w:cs="Tahoma"/>
      <w:sz w:val="16"/>
      <w:szCs w:val="16"/>
    </w:rPr>
  </w:style>
  <w:style w:type="paragraph" w:styleId="af">
    <w:name w:val="caption"/>
    <w:basedOn w:val="a1"/>
    <w:next w:val="a1"/>
    <w:unhideWhenUsed/>
    <w:qFormat/>
    <w:rsid w:val="00832999"/>
    <w:pPr>
      <w:spacing w:after="200"/>
    </w:pPr>
    <w:rPr>
      <w:b/>
      <w:bCs/>
      <w:color w:val="4F81BD"/>
      <w:sz w:val="18"/>
      <w:szCs w:val="18"/>
    </w:rPr>
  </w:style>
  <w:style w:type="table" w:styleId="11">
    <w:name w:val="Table List 1"/>
    <w:basedOn w:val="a3"/>
    <w:rsid w:val="00832999"/>
    <w:rPr>
      <w:rFonts w:eastAsia="Times New Roma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0">
    <w:name w:val="List Paragraph"/>
    <w:basedOn w:val="a1"/>
    <w:uiPriority w:val="34"/>
    <w:qFormat/>
    <w:rsid w:val="003C327C"/>
    <w:pPr>
      <w:ind w:left="720"/>
      <w:contextualSpacing/>
    </w:pPr>
  </w:style>
  <w:style w:type="character" w:customStyle="1" w:styleId="1Char">
    <w:name w:val="标题 1 Char"/>
    <w:link w:val="1"/>
    <w:rsid w:val="001D458A"/>
    <w:rPr>
      <w:rFonts w:ascii="Arial" w:eastAsia="Times New Roman" w:hAnsi="Arial" w:cs="Arial"/>
      <w:b/>
      <w:bCs/>
      <w:color w:val="002B7F"/>
      <w:kern w:val="32"/>
      <w:sz w:val="36"/>
      <w:szCs w:val="32"/>
      <w:lang w:eastAsia="en-US"/>
    </w:rPr>
  </w:style>
  <w:style w:type="paragraph" w:styleId="TOC">
    <w:name w:val="TOC Heading"/>
    <w:basedOn w:val="1"/>
    <w:next w:val="a1"/>
    <w:uiPriority w:val="39"/>
    <w:unhideWhenUsed/>
    <w:qFormat/>
    <w:rsid w:val="00E50B88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af1">
    <w:name w:val="Normal (Web)"/>
    <w:basedOn w:val="a1"/>
    <w:uiPriority w:val="99"/>
    <w:unhideWhenUsed/>
    <w:rsid w:val="006E02FF"/>
    <w:pPr>
      <w:spacing w:before="100" w:beforeAutospacing="1" w:after="100" w:afterAutospacing="1"/>
    </w:pPr>
    <w:rPr>
      <w:rFonts w:ascii="Times New Roman" w:eastAsiaTheme="minorEastAsia" w:hAnsi="Times New Roman"/>
      <w:lang w:eastAsia="zh-CN"/>
    </w:rPr>
  </w:style>
  <w:style w:type="character" w:styleId="af2">
    <w:name w:val="FollowedHyperlink"/>
    <w:basedOn w:val="a2"/>
    <w:rsid w:val="00D44A40"/>
    <w:rPr>
      <w:color w:val="800080" w:themeColor="followedHyperlink"/>
      <w:u w:val="single"/>
    </w:rPr>
  </w:style>
  <w:style w:type="paragraph" w:styleId="50">
    <w:name w:val="toc 5"/>
    <w:basedOn w:val="a1"/>
    <w:next w:val="a1"/>
    <w:autoRedefine/>
    <w:rsid w:val="00303BCC"/>
    <w:pPr>
      <w:spacing w:after="100"/>
      <w:ind w:left="960"/>
    </w:pPr>
  </w:style>
  <w:style w:type="paragraph" w:styleId="af3">
    <w:name w:val="No Spacing"/>
    <w:link w:val="Char2"/>
    <w:uiPriority w:val="1"/>
    <w:qFormat/>
    <w:rsid w:val="003D0280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2"/>
    <w:link w:val="af3"/>
    <w:uiPriority w:val="1"/>
    <w:rsid w:val="003D0280"/>
    <w:rPr>
      <w:rFonts w:asciiTheme="minorHAnsi" w:eastAsiaTheme="minorEastAsia" w:hAnsiTheme="minorHAnsi" w:cstheme="minorBidi"/>
      <w:sz w:val="22"/>
      <w:szCs w:val="22"/>
    </w:rPr>
  </w:style>
  <w:style w:type="paragraph" w:customStyle="1" w:styleId="21">
    <w:name w:val="样式 编写建议 + 首行缩进:  2 字符"/>
    <w:basedOn w:val="a1"/>
    <w:next w:val="af4"/>
    <w:rsid w:val="00AD395C"/>
    <w:pPr>
      <w:widowControl w:val="0"/>
      <w:autoSpaceDE w:val="0"/>
      <w:autoSpaceDN w:val="0"/>
      <w:adjustRightInd w:val="0"/>
      <w:spacing w:line="360" w:lineRule="auto"/>
      <w:ind w:firstLineChars="200" w:firstLine="420"/>
    </w:pPr>
    <w:rPr>
      <w:rFonts w:eastAsia="SimSun" w:cs="SimSun"/>
      <w:i/>
      <w:iCs/>
      <w:color w:val="0000FF"/>
      <w:sz w:val="21"/>
      <w:szCs w:val="20"/>
      <w:lang w:eastAsia="zh-CN"/>
    </w:rPr>
  </w:style>
  <w:style w:type="paragraph" w:styleId="af4">
    <w:name w:val="Body Text First Indent"/>
    <w:basedOn w:val="a5"/>
    <w:link w:val="Char3"/>
    <w:rsid w:val="00AD395C"/>
    <w:pPr>
      <w:ind w:firstLineChars="100" w:firstLine="420"/>
    </w:pPr>
  </w:style>
  <w:style w:type="character" w:customStyle="1" w:styleId="Char3">
    <w:name w:val="正文首行缩进 Char"/>
    <w:basedOn w:val="Char"/>
    <w:link w:val="af4"/>
    <w:rsid w:val="00AD395C"/>
    <w:rPr>
      <w:rFonts w:ascii="Arial" w:eastAsia="Times New Roman" w:hAnsi="Arial"/>
      <w:sz w:val="24"/>
      <w:szCs w:val="24"/>
      <w:lang w:val="en-US" w:eastAsia="en-US" w:bidi="ar-SA"/>
    </w:rPr>
  </w:style>
  <w:style w:type="paragraph" w:customStyle="1" w:styleId="a0">
    <w:name w:val="参考资料清单"/>
    <w:basedOn w:val="a1"/>
    <w:rsid w:val="00AD395C"/>
    <w:pPr>
      <w:widowControl w:val="0"/>
      <w:numPr>
        <w:numId w:val="5"/>
      </w:numPr>
      <w:autoSpaceDE w:val="0"/>
      <w:autoSpaceDN w:val="0"/>
      <w:adjustRightInd w:val="0"/>
      <w:spacing w:line="360" w:lineRule="auto"/>
      <w:jc w:val="both"/>
    </w:pPr>
    <w:rPr>
      <w:rFonts w:eastAsia="SimSun"/>
      <w:sz w:val="21"/>
      <w:szCs w:val="21"/>
      <w:lang w:eastAsia="zh-CN"/>
    </w:rPr>
  </w:style>
  <w:style w:type="paragraph" w:customStyle="1" w:styleId="af5">
    <w:name w:val="表头样式"/>
    <w:basedOn w:val="a1"/>
    <w:link w:val="Char4"/>
    <w:rsid w:val="00AD395C"/>
    <w:pPr>
      <w:widowControl w:val="0"/>
      <w:autoSpaceDE w:val="0"/>
      <w:autoSpaceDN w:val="0"/>
      <w:adjustRightInd w:val="0"/>
      <w:jc w:val="center"/>
    </w:pPr>
    <w:rPr>
      <w:rFonts w:eastAsia="SimSun"/>
      <w:b/>
      <w:sz w:val="21"/>
      <w:szCs w:val="21"/>
      <w:lang w:eastAsia="zh-CN"/>
    </w:rPr>
  </w:style>
  <w:style w:type="paragraph" w:customStyle="1" w:styleId="af6">
    <w:name w:val="摘要"/>
    <w:basedOn w:val="a1"/>
    <w:rsid w:val="00AD395C"/>
    <w:pPr>
      <w:tabs>
        <w:tab w:val="left" w:pos="907"/>
      </w:tabs>
      <w:autoSpaceDE w:val="0"/>
      <w:autoSpaceDN w:val="0"/>
      <w:adjustRightInd w:val="0"/>
      <w:spacing w:line="360" w:lineRule="auto"/>
      <w:ind w:left="879" w:hanging="879"/>
      <w:jc w:val="both"/>
    </w:pPr>
    <w:rPr>
      <w:rFonts w:eastAsia="SimSun"/>
      <w:b/>
      <w:sz w:val="21"/>
      <w:szCs w:val="21"/>
      <w:lang w:eastAsia="zh-CN"/>
    </w:rPr>
  </w:style>
  <w:style w:type="paragraph" w:customStyle="1" w:styleId="af7">
    <w:name w:val="表格文本"/>
    <w:basedOn w:val="a1"/>
    <w:rsid w:val="00AD395C"/>
    <w:pPr>
      <w:widowControl w:val="0"/>
      <w:tabs>
        <w:tab w:val="decimal" w:pos="0"/>
      </w:tabs>
      <w:autoSpaceDE w:val="0"/>
      <w:autoSpaceDN w:val="0"/>
      <w:adjustRightInd w:val="0"/>
    </w:pPr>
    <w:rPr>
      <w:rFonts w:eastAsia="SimSun"/>
      <w:noProof/>
      <w:sz w:val="21"/>
      <w:szCs w:val="21"/>
      <w:lang w:eastAsia="zh-CN"/>
    </w:rPr>
  </w:style>
  <w:style w:type="paragraph" w:customStyle="1" w:styleId="af8">
    <w:name w:val="样式 参考资料清单 + 倾斜 蓝色"/>
    <w:basedOn w:val="a0"/>
    <w:rsid w:val="00AD395C"/>
    <w:rPr>
      <w:iCs/>
      <w:color w:val="000000"/>
    </w:rPr>
  </w:style>
  <w:style w:type="paragraph" w:customStyle="1" w:styleId="figuredescription">
    <w:name w:val="figure description"/>
    <w:basedOn w:val="a1"/>
    <w:rsid w:val="00AD395C"/>
    <w:pPr>
      <w:numPr>
        <w:numId w:val="3"/>
      </w:numPr>
      <w:autoSpaceDE w:val="0"/>
      <w:autoSpaceDN w:val="0"/>
      <w:adjustRightInd w:val="0"/>
      <w:spacing w:before="105" w:line="360" w:lineRule="auto"/>
      <w:jc w:val="center"/>
    </w:pPr>
    <w:rPr>
      <w:rFonts w:ascii="SimSun" w:eastAsia="SimSun" w:hAnsi="Times New Roman"/>
      <w:sz w:val="21"/>
      <w:szCs w:val="20"/>
      <w:lang w:eastAsia="zh-CN"/>
    </w:rPr>
  </w:style>
  <w:style w:type="paragraph" w:customStyle="1" w:styleId="af9">
    <w:name w:val="参考资料清单+倾斜+蓝色"/>
    <w:basedOn w:val="a1"/>
    <w:rsid w:val="00AD395C"/>
    <w:pPr>
      <w:widowControl w:val="0"/>
      <w:tabs>
        <w:tab w:val="num" w:pos="360"/>
      </w:tabs>
      <w:autoSpaceDE w:val="0"/>
      <w:autoSpaceDN w:val="0"/>
      <w:adjustRightInd w:val="0"/>
      <w:spacing w:line="360" w:lineRule="auto"/>
      <w:ind w:left="360" w:hanging="360"/>
      <w:jc w:val="both"/>
    </w:pPr>
    <w:rPr>
      <w:rFonts w:eastAsia="SimSun"/>
      <w:i/>
      <w:iCs/>
      <w:color w:val="0000FF"/>
      <w:sz w:val="21"/>
      <w:szCs w:val="21"/>
      <w:lang w:eastAsia="zh-CN"/>
    </w:rPr>
  </w:style>
  <w:style w:type="character" w:customStyle="1" w:styleId="Char4">
    <w:name w:val="表头样式 Char"/>
    <w:basedOn w:val="a2"/>
    <w:link w:val="af5"/>
    <w:rsid w:val="00AD395C"/>
    <w:rPr>
      <w:rFonts w:ascii="Arial" w:eastAsia="SimSun" w:hAnsi="Arial"/>
      <w:b/>
      <w:sz w:val="21"/>
      <w:szCs w:val="21"/>
    </w:rPr>
  </w:style>
  <w:style w:type="paragraph" w:customStyle="1" w:styleId="sentence-other1">
    <w:name w:val="sentence-other1"/>
    <w:basedOn w:val="a1"/>
    <w:rsid w:val="00313F10"/>
    <w:pPr>
      <w:spacing w:before="100" w:beforeAutospacing="1" w:after="100" w:afterAutospacing="1" w:line="300" w:lineRule="atLeast"/>
    </w:pPr>
    <w:rPr>
      <w:rFonts w:eastAsia="SimSun" w:cs="Arial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2B362C"/>
    <w:rPr>
      <w:rFonts w:ascii="Arial" w:eastAsia="Times New Roman" w:hAnsi="Arial"/>
      <w:sz w:val="24"/>
      <w:szCs w:val="24"/>
      <w:lang w:eastAsia="en-US"/>
    </w:rPr>
  </w:style>
  <w:style w:type="paragraph" w:styleId="1">
    <w:name w:val="heading 1"/>
    <w:basedOn w:val="a1"/>
    <w:next w:val="a1"/>
    <w:link w:val="1Char"/>
    <w:qFormat/>
    <w:rsid w:val="002B362C"/>
    <w:pPr>
      <w:keepNext/>
      <w:numPr>
        <w:numId w:val="1"/>
      </w:numPr>
      <w:spacing w:before="240" w:after="60"/>
      <w:outlineLvl w:val="0"/>
    </w:pPr>
    <w:rPr>
      <w:rFonts w:cs="Arial"/>
      <w:b/>
      <w:bCs/>
      <w:color w:val="002B7F"/>
      <w:kern w:val="32"/>
      <w:sz w:val="36"/>
      <w:szCs w:val="32"/>
    </w:rPr>
  </w:style>
  <w:style w:type="paragraph" w:styleId="2">
    <w:name w:val="heading 2"/>
    <w:basedOn w:val="a1"/>
    <w:next w:val="a1"/>
    <w:qFormat/>
    <w:rsid w:val="002B362C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color w:val="002B7F"/>
      <w:sz w:val="32"/>
      <w:szCs w:val="28"/>
    </w:rPr>
  </w:style>
  <w:style w:type="paragraph" w:styleId="3">
    <w:name w:val="heading 3"/>
    <w:basedOn w:val="a1"/>
    <w:next w:val="a1"/>
    <w:qFormat/>
    <w:rsid w:val="002B362C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color w:val="002B7F"/>
      <w:sz w:val="28"/>
      <w:szCs w:val="26"/>
    </w:rPr>
  </w:style>
  <w:style w:type="paragraph" w:styleId="4">
    <w:name w:val="heading 4"/>
    <w:basedOn w:val="a1"/>
    <w:next w:val="a1"/>
    <w:qFormat/>
    <w:rsid w:val="002B362C"/>
    <w:pPr>
      <w:keepNext/>
      <w:numPr>
        <w:ilvl w:val="3"/>
        <w:numId w:val="1"/>
      </w:numPr>
      <w:spacing w:before="240" w:after="60"/>
      <w:outlineLvl w:val="3"/>
    </w:pPr>
    <w:rPr>
      <w:b/>
      <w:bCs/>
      <w:color w:val="002B7F"/>
      <w:sz w:val="28"/>
      <w:szCs w:val="28"/>
    </w:rPr>
  </w:style>
  <w:style w:type="paragraph" w:styleId="5">
    <w:name w:val="heading 5"/>
    <w:basedOn w:val="a1"/>
    <w:next w:val="a1"/>
    <w:qFormat/>
    <w:rsid w:val="000C202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32"/>
      <w:szCs w:val="26"/>
    </w:rPr>
  </w:style>
  <w:style w:type="paragraph" w:styleId="6">
    <w:name w:val="heading 6"/>
    <w:basedOn w:val="a1"/>
    <w:next w:val="a1"/>
    <w:qFormat/>
    <w:rsid w:val="002B362C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7">
    <w:name w:val="heading 7"/>
    <w:basedOn w:val="a1"/>
    <w:next w:val="a1"/>
    <w:qFormat/>
    <w:rsid w:val="002B362C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8">
    <w:name w:val="heading 8"/>
    <w:basedOn w:val="a1"/>
    <w:next w:val="a1"/>
    <w:qFormat/>
    <w:rsid w:val="002B362C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9">
    <w:name w:val="heading 9"/>
    <w:basedOn w:val="a1"/>
    <w:next w:val="a1"/>
    <w:qFormat/>
    <w:rsid w:val="002B362C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Char"/>
    <w:rsid w:val="002B362C"/>
    <w:pPr>
      <w:spacing w:after="120"/>
    </w:pPr>
  </w:style>
  <w:style w:type="character" w:customStyle="1" w:styleId="Char">
    <w:name w:val="正文文本 Char"/>
    <w:link w:val="a5"/>
    <w:rsid w:val="002B362C"/>
    <w:rPr>
      <w:rFonts w:ascii="Arial" w:hAnsi="Arial"/>
      <w:sz w:val="24"/>
      <w:szCs w:val="24"/>
      <w:lang w:val="en-US" w:eastAsia="en-US" w:bidi="ar-SA"/>
    </w:rPr>
  </w:style>
  <w:style w:type="paragraph" w:styleId="a6">
    <w:name w:val="header"/>
    <w:basedOn w:val="a1"/>
    <w:rsid w:val="002B362C"/>
    <w:pPr>
      <w:tabs>
        <w:tab w:val="center" w:pos="4320"/>
        <w:tab w:val="right" w:pos="8640"/>
      </w:tabs>
    </w:pPr>
    <w:rPr>
      <w:b/>
      <w:sz w:val="20"/>
    </w:rPr>
  </w:style>
  <w:style w:type="paragraph" w:styleId="a7">
    <w:name w:val="Note Heading"/>
    <w:basedOn w:val="a1"/>
    <w:next w:val="a1"/>
    <w:link w:val="Char0"/>
    <w:rsid w:val="002B362C"/>
    <w:pPr>
      <w:spacing w:after="120"/>
    </w:pPr>
  </w:style>
  <w:style w:type="paragraph" w:styleId="a8">
    <w:name w:val="footer"/>
    <w:basedOn w:val="a1"/>
    <w:rsid w:val="002B362C"/>
    <w:pPr>
      <w:tabs>
        <w:tab w:val="center" w:pos="5760"/>
        <w:tab w:val="right" w:pos="10080"/>
      </w:tabs>
    </w:pPr>
    <w:rPr>
      <w:b/>
      <w:i/>
      <w:sz w:val="20"/>
    </w:rPr>
  </w:style>
  <w:style w:type="paragraph" w:styleId="a9">
    <w:name w:val="Title"/>
    <w:basedOn w:val="a1"/>
    <w:qFormat/>
    <w:rsid w:val="002B362C"/>
    <w:pPr>
      <w:spacing w:before="240" w:after="60"/>
      <w:jc w:val="center"/>
    </w:pPr>
    <w:rPr>
      <w:rFonts w:cs="Arial"/>
      <w:b/>
      <w:bCs/>
      <w:color w:val="008000"/>
      <w:kern w:val="28"/>
      <w:sz w:val="40"/>
      <w:szCs w:val="32"/>
    </w:rPr>
  </w:style>
  <w:style w:type="paragraph" w:styleId="aa">
    <w:name w:val="Subtitle"/>
    <w:basedOn w:val="a1"/>
    <w:qFormat/>
    <w:rsid w:val="002B362C"/>
    <w:pPr>
      <w:spacing w:after="60"/>
      <w:jc w:val="center"/>
    </w:pPr>
    <w:rPr>
      <w:rFonts w:cs="Arial"/>
      <w:b/>
      <w:sz w:val="36"/>
    </w:rPr>
  </w:style>
  <w:style w:type="character" w:styleId="ab">
    <w:name w:val="page number"/>
    <w:basedOn w:val="a2"/>
    <w:rsid w:val="002B362C"/>
  </w:style>
  <w:style w:type="paragraph" w:styleId="10">
    <w:name w:val="toc 1"/>
    <w:basedOn w:val="a1"/>
    <w:next w:val="a1"/>
    <w:autoRedefine/>
    <w:uiPriority w:val="39"/>
    <w:rsid w:val="002B362C"/>
    <w:pPr>
      <w:tabs>
        <w:tab w:val="left" w:pos="480"/>
        <w:tab w:val="right" w:leader="dot" w:pos="10070"/>
      </w:tabs>
    </w:pPr>
    <w:rPr>
      <w:b/>
    </w:rPr>
  </w:style>
  <w:style w:type="character" w:styleId="ac">
    <w:name w:val="Hyperlink"/>
    <w:uiPriority w:val="99"/>
    <w:rsid w:val="002B362C"/>
    <w:rPr>
      <w:color w:val="0000FF"/>
      <w:u w:val="single"/>
    </w:rPr>
  </w:style>
  <w:style w:type="table" w:styleId="ad">
    <w:name w:val="Table Grid"/>
    <w:basedOn w:val="a3"/>
    <w:rsid w:val="002B362C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BeforeSpace">
    <w:name w:val="Table Before Space"/>
    <w:basedOn w:val="a1"/>
    <w:locked/>
    <w:rsid w:val="002B362C"/>
    <w:rPr>
      <w:rFonts w:cs="Arial"/>
      <w:sz w:val="16"/>
    </w:rPr>
  </w:style>
  <w:style w:type="paragraph" w:customStyle="1" w:styleId="TableColumnHeading">
    <w:name w:val="Table Column Heading"/>
    <w:basedOn w:val="a5"/>
    <w:locked/>
    <w:rsid w:val="002B362C"/>
    <w:pPr>
      <w:jc w:val="center"/>
    </w:pPr>
    <w:rPr>
      <w:b/>
    </w:rPr>
  </w:style>
  <w:style w:type="paragraph" w:customStyle="1" w:styleId="TableBodyText">
    <w:name w:val="Table Body Text"/>
    <w:basedOn w:val="a5"/>
    <w:locked/>
    <w:rsid w:val="002B362C"/>
    <w:pPr>
      <w:spacing w:before="120" w:after="240"/>
    </w:pPr>
    <w:rPr>
      <w:sz w:val="22"/>
    </w:rPr>
  </w:style>
  <w:style w:type="paragraph" w:customStyle="1" w:styleId="Instructional">
    <w:name w:val="Instructional"/>
    <w:basedOn w:val="a7"/>
    <w:link w:val="InstructionalChar"/>
    <w:qFormat/>
    <w:rsid w:val="00723DC9"/>
    <w:rPr>
      <w:color w:val="0000FF"/>
    </w:rPr>
  </w:style>
  <w:style w:type="paragraph" w:styleId="a">
    <w:name w:val="List Bullet"/>
    <w:basedOn w:val="a1"/>
    <w:rsid w:val="008F3503"/>
    <w:pPr>
      <w:numPr>
        <w:numId w:val="2"/>
      </w:numPr>
      <w:spacing w:before="120" w:after="120"/>
    </w:pPr>
  </w:style>
  <w:style w:type="character" w:customStyle="1" w:styleId="Char0">
    <w:name w:val="注释标题 Char"/>
    <w:link w:val="a7"/>
    <w:rsid w:val="00723DC9"/>
    <w:rPr>
      <w:rFonts w:ascii="Arial" w:eastAsia="Times New Roman" w:hAnsi="Arial"/>
      <w:sz w:val="24"/>
      <w:szCs w:val="24"/>
    </w:rPr>
  </w:style>
  <w:style w:type="character" w:customStyle="1" w:styleId="InstructionalChar">
    <w:name w:val="Instructional Char"/>
    <w:link w:val="Instructional"/>
    <w:rsid w:val="00723DC9"/>
    <w:rPr>
      <w:rFonts w:ascii="Arial" w:eastAsia="Times New Roman" w:hAnsi="Arial"/>
      <w:color w:val="0000FF"/>
      <w:sz w:val="24"/>
      <w:szCs w:val="24"/>
    </w:rPr>
  </w:style>
  <w:style w:type="paragraph" w:styleId="20">
    <w:name w:val="toc 2"/>
    <w:basedOn w:val="a1"/>
    <w:next w:val="a1"/>
    <w:autoRedefine/>
    <w:uiPriority w:val="39"/>
    <w:rsid w:val="008F3503"/>
    <w:pPr>
      <w:ind w:left="240"/>
    </w:pPr>
  </w:style>
  <w:style w:type="paragraph" w:styleId="30">
    <w:name w:val="toc 3"/>
    <w:basedOn w:val="a1"/>
    <w:next w:val="a1"/>
    <w:autoRedefine/>
    <w:uiPriority w:val="39"/>
    <w:rsid w:val="008F3503"/>
    <w:pPr>
      <w:ind w:left="480"/>
    </w:pPr>
  </w:style>
  <w:style w:type="paragraph" w:styleId="ae">
    <w:name w:val="Balloon Text"/>
    <w:basedOn w:val="a1"/>
    <w:link w:val="Char1"/>
    <w:rsid w:val="00E06440"/>
    <w:rPr>
      <w:rFonts w:ascii="Tahoma" w:hAnsi="Tahoma" w:cs="Tahoma"/>
      <w:sz w:val="16"/>
      <w:szCs w:val="16"/>
    </w:rPr>
  </w:style>
  <w:style w:type="character" w:customStyle="1" w:styleId="Char1">
    <w:name w:val="批注框文本 Char"/>
    <w:link w:val="ae"/>
    <w:rsid w:val="00E06440"/>
    <w:rPr>
      <w:rFonts w:ascii="Tahoma" w:eastAsia="Times New Roman" w:hAnsi="Tahoma" w:cs="Tahoma"/>
      <w:sz w:val="16"/>
      <w:szCs w:val="16"/>
    </w:rPr>
  </w:style>
  <w:style w:type="paragraph" w:styleId="af">
    <w:name w:val="caption"/>
    <w:basedOn w:val="a1"/>
    <w:next w:val="a1"/>
    <w:unhideWhenUsed/>
    <w:qFormat/>
    <w:rsid w:val="00832999"/>
    <w:pPr>
      <w:spacing w:after="200"/>
    </w:pPr>
    <w:rPr>
      <w:b/>
      <w:bCs/>
      <w:color w:val="4F81BD"/>
      <w:sz w:val="18"/>
      <w:szCs w:val="18"/>
    </w:rPr>
  </w:style>
  <w:style w:type="table" w:styleId="11">
    <w:name w:val="Table List 1"/>
    <w:basedOn w:val="a3"/>
    <w:rsid w:val="00832999"/>
    <w:rPr>
      <w:rFonts w:eastAsia="Times New Roma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0">
    <w:name w:val="List Paragraph"/>
    <w:basedOn w:val="a1"/>
    <w:uiPriority w:val="34"/>
    <w:qFormat/>
    <w:rsid w:val="003C327C"/>
    <w:pPr>
      <w:ind w:left="720"/>
      <w:contextualSpacing/>
    </w:pPr>
  </w:style>
  <w:style w:type="character" w:customStyle="1" w:styleId="1Char">
    <w:name w:val="标题 1 Char"/>
    <w:link w:val="1"/>
    <w:rsid w:val="001D458A"/>
    <w:rPr>
      <w:rFonts w:ascii="Arial" w:eastAsia="Times New Roman" w:hAnsi="Arial" w:cs="Arial"/>
      <w:b/>
      <w:bCs/>
      <w:color w:val="002B7F"/>
      <w:kern w:val="32"/>
      <w:sz w:val="36"/>
      <w:szCs w:val="32"/>
      <w:lang w:eastAsia="en-US"/>
    </w:rPr>
  </w:style>
  <w:style w:type="paragraph" w:styleId="TOC">
    <w:name w:val="TOC Heading"/>
    <w:basedOn w:val="1"/>
    <w:next w:val="a1"/>
    <w:uiPriority w:val="39"/>
    <w:unhideWhenUsed/>
    <w:qFormat/>
    <w:rsid w:val="00E50B88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af1">
    <w:name w:val="Normal (Web)"/>
    <w:basedOn w:val="a1"/>
    <w:uiPriority w:val="99"/>
    <w:unhideWhenUsed/>
    <w:rsid w:val="006E02FF"/>
    <w:pPr>
      <w:spacing w:before="100" w:beforeAutospacing="1" w:after="100" w:afterAutospacing="1"/>
    </w:pPr>
    <w:rPr>
      <w:rFonts w:ascii="Times New Roman" w:eastAsiaTheme="minorEastAsia" w:hAnsi="Times New Roman"/>
      <w:lang w:eastAsia="zh-CN"/>
    </w:rPr>
  </w:style>
  <w:style w:type="character" w:styleId="af2">
    <w:name w:val="FollowedHyperlink"/>
    <w:basedOn w:val="a2"/>
    <w:rsid w:val="00D44A40"/>
    <w:rPr>
      <w:color w:val="800080" w:themeColor="followedHyperlink"/>
      <w:u w:val="single"/>
    </w:rPr>
  </w:style>
  <w:style w:type="paragraph" w:styleId="50">
    <w:name w:val="toc 5"/>
    <w:basedOn w:val="a1"/>
    <w:next w:val="a1"/>
    <w:autoRedefine/>
    <w:rsid w:val="00303BCC"/>
    <w:pPr>
      <w:spacing w:after="100"/>
      <w:ind w:left="960"/>
    </w:pPr>
  </w:style>
  <w:style w:type="paragraph" w:styleId="af3">
    <w:name w:val="No Spacing"/>
    <w:link w:val="Char2"/>
    <w:uiPriority w:val="1"/>
    <w:qFormat/>
    <w:rsid w:val="003D0280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2"/>
    <w:link w:val="af3"/>
    <w:uiPriority w:val="1"/>
    <w:rsid w:val="003D0280"/>
    <w:rPr>
      <w:rFonts w:asciiTheme="minorHAnsi" w:eastAsiaTheme="minorEastAsia" w:hAnsiTheme="minorHAnsi" w:cstheme="minorBidi"/>
      <w:sz w:val="22"/>
      <w:szCs w:val="22"/>
    </w:rPr>
  </w:style>
  <w:style w:type="paragraph" w:customStyle="1" w:styleId="21">
    <w:name w:val="样式 编写建议 + 首行缩进:  2 字符"/>
    <w:basedOn w:val="a1"/>
    <w:next w:val="af4"/>
    <w:rsid w:val="00AD395C"/>
    <w:pPr>
      <w:widowControl w:val="0"/>
      <w:autoSpaceDE w:val="0"/>
      <w:autoSpaceDN w:val="0"/>
      <w:adjustRightInd w:val="0"/>
      <w:spacing w:line="360" w:lineRule="auto"/>
      <w:ind w:firstLineChars="200" w:firstLine="420"/>
    </w:pPr>
    <w:rPr>
      <w:rFonts w:eastAsia="SimSun" w:cs="SimSun"/>
      <w:i/>
      <w:iCs/>
      <w:color w:val="0000FF"/>
      <w:sz w:val="21"/>
      <w:szCs w:val="20"/>
      <w:lang w:eastAsia="zh-CN"/>
    </w:rPr>
  </w:style>
  <w:style w:type="paragraph" w:styleId="af4">
    <w:name w:val="Body Text First Indent"/>
    <w:basedOn w:val="a5"/>
    <w:link w:val="Char3"/>
    <w:rsid w:val="00AD395C"/>
    <w:pPr>
      <w:ind w:firstLineChars="100" w:firstLine="420"/>
    </w:pPr>
  </w:style>
  <w:style w:type="character" w:customStyle="1" w:styleId="Char3">
    <w:name w:val="正文首行缩进 Char"/>
    <w:basedOn w:val="Char"/>
    <w:link w:val="af4"/>
    <w:rsid w:val="00AD395C"/>
    <w:rPr>
      <w:rFonts w:ascii="Arial" w:eastAsia="Times New Roman" w:hAnsi="Arial"/>
      <w:sz w:val="24"/>
      <w:szCs w:val="24"/>
      <w:lang w:val="en-US" w:eastAsia="en-US" w:bidi="ar-SA"/>
    </w:rPr>
  </w:style>
  <w:style w:type="paragraph" w:customStyle="1" w:styleId="a0">
    <w:name w:val="参考资料清单"/>
    <w:basedOn w:val="a1"/>
    <w:rsid w:val="00AD395C"/>
    <w:pPr>
      <w:widowControl w:val="0"/>
      <w:numPr>
        <w:numId w:val="5"/>
      </w:numPr>
      <w:autoSpaceDE w:val="0"/>
      <w:autoSpaceDN w:val="0"/>
      <w:adjustRightInd w:val="0"/>
      <w:spacing w:line="360" w:lineRule="auto"/>
      <w:jc w:val="both"/>
    </w:pPr>
    <w:rPr>
      <w:rFonts w:eastAsia="SimSun"/>
      <w:sz w:val="21"/>
      <w:szCs w:val="21"/>
      <w:lang w:eastAsia="zh-CN"/>
    </w:rPr>
  </w:style>
  <w:style w:type="paragraph" w:customStyle="1" w:styleId="af5">
    <w:name w:val="表头样式"/>
    <w:basedOn w:val="a1"/>
    <w:link w:val="Char4"/>
    <w:rsid w:val="00AD395C"/>
    <w:pPr>
      <w:widowControl w:val="0"/>
      <w:autoSpaceDE w:val="0"/>
      <w:autoSpaceDN w:val="0"/>
      <w:adjustRightInd w:val="0"/>
      <w:jc w:val="center"/>
    </w:pPr>
    <w:rPr>
      <w:rFonts w:eastAsia="SimSun"/>
      <w:b/>
      <w:sz w:val="21"/>
      <w:szCs w:val="21"/>
      <w:lang w:eastAsia="zh-CN"/>
    </w:rPr>
  </w:style>
  <w:style w:type="paragraph" w:customStyle="1" w:styleId="af6">
    <w:name w:val="摘要"/>
    <w:basedOn w:val="a1"/>
    <w:rsid w:val="00AD395C"/>
    <w:pPr>
      <w:tabs>
        <w:tab w:val="left" w:pos="907"/>
      </w:tabs>
      <w:autoSpaceDE w:val="0"/>
      <w:autoSpaceDN w:val="0"/>
      <w:adjustRightInd w:val="0"/>
      <w:spacing w:line="360" w:lineRule="auto"/>
      <w:ind w:left="879" w:hanging="879"/>
      <w:jc w:val="both"/>
    </w:pPr>
    <w:rPr>
      <w:rFonts w:eastAsia="SimSun"/>
      <w:b/>
      <w:sz w:val="21"/>
      <w:szCs w:val="21"/>
      <w:lang w:eastAsia="zh-CN"/>
    </w:rPr>
  </w:style>
  <w:style w:type="paragraph" w:customStyle="1" w:styleId="af7">
    <w:name w:val="表格文本"/>
    <w:basedOn w:val="a1"/>
    <w:rsid w:val="00AD395C"/>
    <w:pPr>
      <w:widowControl w:val="0"/>
      <w:tabs>
        <w:tab w:val="decimal" w:pos="0"/>
      </w:tabs>
      <w:autoSpaceDE w:val="0"/>
      <w:autoSpaceDN w:val="0"/>
      <w:adjustRightInd w:val="0"/>
    </w:pPr>
    <w:rPr>
      <w:rFonts w:eastAsia="SimSun"/>
      <w:noProof/>
      <w:sz w:val="21"/>
      <w:szCs w:val="21"/>
      <w:lang w:eastAsia="zh-CN"/>
    </w:rPr>
  </w:style>
  <w:style w:type="paragraph" w:customStyle="1" w:styleId="af8">
    <w:name w:val="样式 参考资料清单 + 倾斜 蓝色"/>
    <w:basedOn w:val="a0"/>
    <w:rsid w:val="00AD395C"/>
    <w:rPr>
      <w:iCs/>
      <w:color w:val="000000"/>
    </w:rPr>
  </w:style>
  <w:style w:type="paragraph" w:customStyle="1" w:styleId="figuredescription">
    <w:name w:val="figure description"/>
    <w:basedOn w:val="a1"/>
    <w:rsid w:val="00AD395C"/>
    <w:pPr>
      <w:numPr>
        <w:numId w:val="3"/>
      </w:numPr>
      <w:autoSpaceDE w:val="0"/>
      <w:autoSpaceDN w:val="0"/>
      <w:adjustRightInd w:val="0"/>
      <w:spacing w:before="105" w:line="360" w:lineRule="auto"/>
      <w:jc w:val="center"/>
    </w:pPr>
    <w:rPr>
      <w:rFonts w:ascii="SimSun" w:eastAsia="SimSun" w:hAnsi="Times New Roman"/>
      <w:sz w:val="21"/>
      <w:szCs w:val="20"/>
      <w:lang w:eastAsia="zh-CN"/>
    </w:rPr>
  </w:style>
  <w:style w:type="paragraph" w:customStyle="1" w:styleId="af9">
    <w:name w:val="参考资料清单+倾斜+蓝色"/>
    <w:basedOn w:val="a1"/>
    <w:rsid w:val="00AD395C"/>
    <w:pPr>
      <w:widowControl w:val="0"/>
      <w:tabs>
        <w:tab w:val="num" w:pos="360"/>
      </w:tabs>
      <w:autoSpaceDE w:val="0"/>
      <w:autoSpaceDN w:val="0"/>
      <w:adjustRightInd w:val="0"/>
      <w:spacing w:line="360" w:lineRule="auto"/>
      <w:ind w:left="360" w:hanging="360"/>
      <w:jc w:val="both"/>
    </w:pPr>
    <w:rPr>
      <w:rFonts w:eastAsia="SimSun"/>
      <w:i/>
      <w:iCs/>
      <w:color w:val="0000FF"/>
      <w:sz w:val="21"/>
      <w:szCs w:val="21"/>
      <w:lang w:eastAsia="zh-CN"/>
    </w:rPr>
  </w:style>
  <w:style w:type="character" w:customStyle="1" w:styleId="Char4">
    <w:name w:val="表头样式 Char"/>
    <w:basedOn w:val="a2"/>
    <w:link w:val="af5"/>
    <w:rsid w:val="00AD395C"/>
    <w:rPr>
      <w:rFonts w:ascii="Arial" w:eastAsia="SimSun" w:hAnsi="Arial"/>
      <w:b/>
      <w:sz w:val="21"/>
      <w:szCs w:val="21"/>
    </w:rPr>
  </w:style>
  <w:style w:type="paragraph" w:customStyle="1" w:styleId="sentence-other1">
    <w:name w:val="sentence-other1"/>
    <w:basedOn w:val="a1"/>
    <w:rsid w:val="00313F10"/>
    <w:pPr>
      <w:spacing w:before="100" w:beforeAutospacing="1" w:after="100" w:afterAutospacing="1" w:line="300" w:lineRule="atLeast"/>
    </w:pPr>
    <w:rPr>
      <w:rFonts w:eastAsia="SimSun" w:cs="Arial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691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77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39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157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8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0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9805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8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59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4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png"/><Relationship Id="rId18" Type="http://schemas.openxmlformats.org/officeDocument/2006/relationships/oleObject" Target="embeddings/oleObject2.bin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jpe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4.emf"/><Relationship Id="rId25" Type="http://schemas.openxmlformats.org/officeDocument/2006/relationships/image" Target="media/image10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9.jpeg"/><Relationship Id="rId32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3.emf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10" Type="http://schemas.openxmlformats.org/officeDocument/2006/relationships/webSettings" Target="webSettings.xml"/><Relationship Id="rId19" Type="http://schemas.openxmlformats.org/officeDocument/2006/relationships/image" Target="media/image5.emf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bi03\Documents\Business%20Requirements%20Document%20-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2016-09-28T00:00:00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6E3AA6AB8924DBE8AD1F2CD567570" ma:contentTypeVersion="2" ma:contentTypeDescription="Create a new document." ma:contentTypeScope="" ma:versionID="99c21a89f42d819bf0d1ea6946404cb6">
  <xsd:schema xmlns:xsd="http://www.w3.org/2001/XMLSchema" xmlns:p="http://schemas.microsoft.com/office/2006/metadata/properties" targetNamespace="http://schemas.microsoft.com/office/2006/metadata/properties" ma:root="true" ma:fieldsID="7e1311a4f844484dbc3ca741f69fff3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axOccurs="1" ma:index="4" ma:displayName="Title_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C771A5-509C-48FA-AD2B-3EC55F8BF6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970995-3EB4-4BD6-98C9-97DD41E6E5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D17284D4-699C-47C0-AC60-F8D7E493CBDC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CAFC37C2-576C-4C6A-A69A-C7F93C709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Requirements Document - Template.dot</Template>
  <TotalTime>0</TotalTime>
  <Pages>15</Pages>
  <Words>770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Team开发设计文档</vt:lpstr>
    </vt:vector>
  </TitlesOfParts>
  <LinksUpToDate>false</LinksUpToDate>
  <CharactersWithSpaces>5150</CharactersWithSpaces>
  <SharedDoc>false</SharedDoc>
  <HLinks>
    <vt:vector size="162" baseType="variant"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_Toc288057312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_Toc288057311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_Toc288057310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_Toc288057309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_Toc288057308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_Toc288057307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_Toc288057306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_Toc288057305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_Toc288057304</vt:lpwstr>
      </vt:variant>
      <vt:variant>
        <vt:i4>1572924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_Toc288057303</vt:lpwstr>
      </vt:variant>
      <vt:variant>
        <vt:i4>1572924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_Toc288057302</vt:lpwstr>
      </vt:variant>
      <vt:variant>
        <vt:i4>1572924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_Toc288057301</vt:lpwstr>
      </vt:variant>
      <vt:variant>
        <vt:i4>1572924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_Toc288057300</vt:lpwstr>
      </vt:variant>
      <vt:variant>
        <vt:i4>1114173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_Toc288057299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_Toc288057298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_Toc288057297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_Toc288057296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_Toc288057295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_Toc288057294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_Toc288057293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_Toc288057292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_Toc288057291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_Toc288057290</vt:lpwstr>
      </vt:variant>
      <vt:variant>
        <vt:i4>1048637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_Toc288057289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_Toc288057288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_Toc288057287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_Toc288057286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Team开发设计文档</dc:title>
  <dc:subject>FTZ Cleanup模块设计</dc:subject>
  <dc:creator/>
  <cp:lastModifiedBy/>
  <cp:revision>1</cp:revision>
  <dcterms:created xsi:type="dcterms:W3CDTF">2016-09-28T05:56:00Z</dcterms:created>
  <dcterms:modified xsi:type="dcterms:W3CDTF">2016-10-12T07:21:00Z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-801395590</vt:i4>
  </property>
  <property fmtid="{D5CDD505-2E9C-101B-9397-08002B2CF9AE}" pid="3" name="_NewReviewCycle">
    <vt:lpwstr/>
  </property>
  <property fmtid="{D5CDD505-2E9C-101B-9397-08002B2CF9AE}" pid="4" name="_PreviousAdHocReviewCycleID">
    <vt:i4>-166300171</vt:i4>
  </property>
  <property fmtid="{D5CDD505-2E9C-101B-9397-08002B2CF9AE}" pid="5" name="ContentTypeId">
    <vt:lpwstr>0x010100B416E3AA6AB8924DBE8AD1F2CD567570</vt:lpwstr>
  </property>
</Properties>
</file>